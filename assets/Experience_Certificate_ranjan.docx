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723A7" w14:textId="77777777" w:rsidR="009B6BD4" w:rsidRDefault="009B6BD4" w:rsidP="009B6BD4">
      <w:pPr>
        <w:jc w:val="center"/>
        <w:rPr>
          <w:rFonts w:ascii="Arial Black" w:hAnsi="Arial Black" w:cs="Times New Roman"/>
          <w:b/>
          <w:bCs/>
          <w:szCs w:val="20"/>
          <w:lang w:val="en-IN"/>
        </w:rPr>
      </w:pPr>
      <w:r w:rsidRPr="009B6BD4">
        <w:rPr>
          <w:rFonts w:ascii="Arial Black" w:hAnsi="Arial Black" w:cs="Times New Roman"/>
          <w:b/>
          <w:bCs/>
          <w:szCs w:val="20"/>
          <w:lang w:val="en-IN"/>
        </w:rPr>
        <w:t xml:space="preserve">EXPERIENCE CERTIFICATE </w:t>
      </w:r>
    </w:p>
    <w:p w14:paraId="1766F3E8" w14:textId="2EA3ED3B" w:rsidR="008C4D4A" w:rsidRDefault="008C4D4A" w:rsidP="009B6BD4">
      <w:pPr>
        <w:jc w:val="right"/>
      </w:pPr>
      <w:r>
        <w:t xml:space="preserve">Date: </w:t>
      </w:r>
      <w:r w:rsidR="008B2D88">
        <w:t>23</w:t>
      </w:r>
      <w:r>
        <w:t>/0</w:t>
      </w:r>
      <w:r w:rsidR="008B2D88">
        <w:t>7</w:t>
      </w:r>
      <w:r>
        <w:t>/25</w:t>
      </w:r>
    </w:p>
    <w:p w14:paraId="61C0FDC2" w14:textId="77777777" w:rsidR="009B6BD4" w:rsidRPr="009B6BD4" w:rsidRDefault="009B6BD4" w:rsidP="009B6BD4">
      <w:pPr>
        <w:spacing w:after="0" w:line="276" w:lineRule="auto"/>
        <w:ind w:left="720"/>
        <w:rPr>
          <w:lang w:val="en-IN"/>
        </w:rPr>
      </w:pPr>
    </w:p>
    <w:p w14:paraId="43D3DFF5" w14:textId="2882981E" w:rsidR="009B6BD4" w:rsidRPr="009B6BD4" w:rsidRDefault="009B6BD4" w:rsidP="009B6BD4">
      <w:pPr>
        <w:spacing w:after="0" w:line="360" w:lineRule="auto"/>
        <w:ind w:left="720"/>
        <w:rPr>
          <w:lang w:val="en-IN"/>
        </w:rPr>
      </w:pPr>
      <w:r w:rsidRPr="009B6BD4">
        <w:rPr>
          <w:b/>
          <w:bCs/>
          <w:lang w:val="en-IN"/>
        </w:rPr>
        <w:t xml:space="preserve">EXPERIENCE CERTIFICATE </w:t>
      </w:r>
    </w:p>
    <w:p w14:paraId="324383BC" w14:textId="75494BF9" w:rsidR="009B6BD4" w:rsidRPr="009B6BD4" w:rsidRDefault="009B6BD4" w:rsidP="006B17DC">
      <w:pPr>
        <w:spacing w:after="0" w:line="360" w:lineRule="auto"/>
        <w:ind w:left="720"/>
        <w:rPr>
          <w:b/>
          <w:bCs/>
          <w:lang w:val="en-IN"/>
        </w:rPr>
      </w:pPr>
      <w:r w:rsidRPr="009B6BD4">
        <w:rPr>
          <w:lang w:val="en-IN"/>
        </w:rPr>
        <w:t xml:space="preserve">This is to certify that </w:t>
      </w:r>
      <w:proofErr w:type="spellStart"/>
      <w:r w:rsidRPr="009B6BD4">
        <w:rPr>
          <w:b/>
          <w:bCs/>
          <w:lang w:val="en-IN"/>
        </w:rPr>
        <w:t>Mr.</w:t>
      </w:r>
      <w:proofErr w:type="gramStart"/>
      <w:r>
        <w:rPr>
          <w:b/>
          <w:bCs/>
          <w:lang w:val="en-IN"/>
        </w:rPr>
        <w:t>V</w:t>
      </w:r>
      <w:r w:rsidRPr="009B6BD4">
        <w:rPr>
          <w:b/>
          <w:bCs/>
          <w:lang w:val="en-IN"/>
        </w:rPr>
        <w:t>.PRIARANJAN</w:t>
      </w:r>
      <w:proofErr w:type="spellEnd"/>
      <w:proofErr w:type="gramEnd"/>
      <w:r w:rsidR="006B17DC" w:rsidRPr="006B17DC">
        <w:rPr>
          <w:b/>
          <w:bCs/>
          <w:lang w:val="en-IN"/>
        </w:rPr>
        <w:t xml:space="preserve"> (CS22B1044)</w:t>
      </w:r>
      <w:r w:rsidRPr="009B6BD4">
        <w:rPr>
          <w:b/>
          <w:bCs/>
          <w:lang w:val="en-IN"/>
        </w:rPr>
        <w:t xml:space="preserve">, S/o </w:t>
      </w:r>
      <w:proofErr w:type="spellStart"/>
      <w:proofErr w:type="gramStart"/>
      <w:r w:rsidRPr="009B6BD4">
        <w:rPr>
          <w:b/>
          <w:bCs/>
          <w:lang w:val="en-IN"/>
        </w:rPr>
        <w:t>R.</w:t>
      </w:r>
      <w:r w:rsidR="006B17DC">
        <w:rPr>
          <w:b/>
          <w:bCs/>
          <w:lang w:val="en-IN"/>
        </w:rPr>
        <w:t>Vethanayagam</w:t>
      </w:r>
      <w:proofErr w:type="spellEnd"/>
      <w:proofErr w:type="gramEnd"/>
      <w:r w:rsidRPr="009B6BD4">
        <w:rPr>
          <w:lang w:val="en-IN"/>
        </w:rPr>
        <w:t xml:space="preserve">, has successfully completed his internship with Shine Craft Technologies as a </w:t>
      </w:r>
      <w:r w:rsidR="006B17DC">
        <w:rPr>
          <w:b/>
          <w:bCs/>
          <w:lang w:val="en-IN"/>
        </w:rPr>
        <w:t xml:space="preserve">Backend and App Developer </w:t>
      </w:r>
      <w:r w:rsidRPr="009B6BD4">
        <w:rPr>
          <w:lang w:val="en-IN"/>
        </w:rPr>
        <w:t>from 1</w:t>
      </w:r>
      <w:r w:rsidR="006B17DC">
        <w:rPr>
          <w:lang w:val="en-IN"/>
        </w:rPr>
        <w:t>8</w:t>
      </w:r>
      <w:r w:rsidRPr="009B6BD4">
        <w:rPr>
          <w:lang w:val="en-IN"/>
        </w:rPr>
        <w:t>/0</w:t>
      </w:r>
      <w:r w:rsidR="006B17DC">
        <w:rPr>
          <w:lang w:val="en-IN"/>
        </w:rPr>
        <w:t>5</w:t>
      </w:r>
      <w:r w:rsidRPr="009B6BD4">
        <w:rPr>
          <w:lang w:val="en-IN"/>
        </w:rPr>
        <w:t xml:space="preserve">/2025 to </w:t>
      </w:r>
      <w:r w:rsidR="006B17DC">
        <w:rPr>
          <w:lang w:val="en-IN"/>
        </w:rPr>
        <w:t>21</w:t>
      </w:r>
      <w:r w:rsidRPr="009B6BD4">
        <w:rPr>
          <w:lang w:val="en-IN"/>
        </w:rPr>
        <w:t>/0</w:t>
      </w:r>
      <w:r w:rsidR="006B17DC">
        <w:rPr>
          <w:lang w:val="en-IN"/>
        </w:rPr>
        <w:t>7</w:t>
      </w:r>
      <w:r w:rsidRPr="009B6BD4">
        <w:rPr>
          <w:lang w:val="en-IN"/>
        </w:rPr>
        <w:t xml:space="preserve">/2025. </w:t>
      </w:r>
    </w:p>
    <w:p w14:paraId="1EE3E021" w14:textId="71B6FE33" w:rsidR="006B17DC" w:rsidRDefault="009B6BD4" w:rsidP="006B17DC">
      <w:pPr>
        <w:spacing w:after="0" w:line="360" w:lineRule="auto"/>
        <w:ind w:left="720"/>
        <w:rPr>
          <w:lang w:val="en-IN"/>
        </w:rPr>
      </w:pPr>
      <w:r w:rsidRPr="009B6BD4">
        <w:rPr>
          <w:lang w:val="en-IN"/>
        </w:rPr>
        <w:t xml:space="preserve">He has shown enthusiasm and dedication in working on the following areas in </w:t>
      </w:r>
      <w:r w:rsidR="006B17DC" w:rsidRPr="009B6BD4">
        <w:rPr>
          <w:lang w:val="en-IN"/>
        </w:rPr>
        <w:t xml:space="preserve">our </w:t>
      </w:r>
      <w:r w:rsidR="006B17DC" w:rsidRPr="006B17DC">
        <w:rPr>
          <w:lang w:val="en-IN"/>
        </w:rPr>
        <w:t>Software</w:t>
      </w:r>
      <w:r w:rsidR="006B17DC">
        <w:rPr>
          <w:lang w:val="en-IN"/>
        </w:rPr>
        <w:t xml:space="preserve"> Development </w:t>
      </w:r>
      <w:r w:rsidR="006B17DC" w:rsidRPr="006B17DC">
        <w:rPr>
          <w:lang w:val="en-IN"/>
        </w:rPr>
        <w:t>Division:</w:t>
      </w:r>
    </w:p>
    <w:p w14:paraId="433176EB" w14:textId="71AF5B24" w:rsidR="006B17DC" w:rsidRPr="006B17DC" w:rsidRDefault="006B17DC" w:rsidP="008B2D88">
      <w:pPr>
        <w:spacing w:after="0" w:line="360" w:lineRule="auto"/>
        <w:ind w:left="720"/>
        <w:jc w:val="both"/>
        <w:rPr>
          <w:lang w:val="en-IN"/>
        </w:rPr>
      </w:pPr>
      <w:r w:rsidRPr="008B2D88">
        <w:rPr>
          <w:b/>
          <w:bCs/>
          <w:u w:val="single"/>
          <w:lang w:val="en-IN"/>
        </w:rPr>
        <w:t>Project Implementation:</w:t>
      </w:r>
      <w:r w:rsidR="008B2D88">
        <w:rPr>
          <w:b/>
          <w:bCs/>
          <w:lang w:val="en-IN"/>
        </w:rPr>
        <w:t xml:space="preserve"> </w:t>
      </w:r>
      <w:r w:rsidRPr="006B17DC">
        <w:rPr>
          <w:lang w:val="en-IN"/>
        </w:rPr>
        <w:t xml:space="preserve">Actively contributed to the development of </w:t>
      </w:r>
      <w:proofErr w:type="gramStart"/>
      <w:r w:rsidRPr="006B17DC">
        <w:rPr>
          <w:lang w:val="en-IN"/>
        </w:rPr>
        <w:t>a</w:t>
      </w:r>
      <w:proofErr w:type="gramEnd"/>
      <w:r w:rsidRPr="006B17DC">
        <w:rPr>
          <w:lang w:val="en-IN"/>
        </w:rPr>
        <w:t xml:space="preserve"> NFC-based Smart Attendance System.</w:t>
      </w:r>
      <w:r w:rsidR="008B2D88">
        <w:rPr>
          <w:lang w:val="en-IN"/>
        </w:rPr>
        <w:t xml:space="preserve"> </w:t>
      </w:r>
      <w:r w:rsidRPr="006B17DC">
        <w:rPr>
          <w:lang w:val="en-IN"/>
        </w:rPr>
        <w:t>Built and integrated both backend services using Express.js with TypeScript and</w:t>
      </w:r>
      <w:r w:rsidR="008B2D88">
        <w:rPr>
          <w:lang w:val="en-IN"/>
        </w:rPr>
        <w:t xml:space="preserve"> </w:t>
      </w:r>
      <w:r w:rsidRPr="006B17DC">
        <w:rPr>
          <w:lang w:val="en-IN"/>
        </w:rPr>
        <w:t>Flutter-based frontend components to enable login, employee registration, and attendance marking</w:t>
      </w:r>
      <w:r w:rsidR="00E3762B">
        <w:rPr>
          <w:lang w:val="en-IN"/>
        </w:rPr>
        <w:t xml:space="preserve"> </w:t>
      </w:r>
      <w:r w:rsidRPr="006B17DC">
        <w:rPr>
          <w:lang w:val="en-IN"/>
        </w:rPr>
        <w:t>features</w:t>
      </w:r>
      <w:r w:rsidR="00E3762B">
        <w:rPr>
          <w:lang w:val="en-IN"/>
        </w:rPr>
        <w:t>.</w:t>
      </w:r>
    </w:p>
    <w:p w14:paraId="5BABFFD8" w14:textId="77777777" w:rsidR="006B17DC" w:rsidRPr="008B2D88" w:rsidRDefault="006B17DC" w:rsidP="006B17DC">
      <w:pPr>
        <w:spacing w:after="0" w:line="360" w:lineRule="auto"/>
        <w:ind w:left="720"/>
        <w:rPr>
          <w:b/>
          <w:bCs/>
          <w:u w:val="single"/>
          <w:lang w:val="en-IN"/>
        </w:rPr>
      </w:pPr>
      <w:r w:rsidRPr="008B2D88">
        <w:rPr>
          <w:b/>
          <w:bCs/>
          <w:u w:val="single"/>
          <w:lang w:val="en-IN"/>
        </w:rPr>
        <w:t>Backend Development &amp; API Integration:</w:t>
      </w:r>
    </w:p>
    <w:p w14:paraId="7082DF93" w14:textId="7A0495CA" w:rsidR="006B17DC" w:rsidRPr="00E3762B" w:rsidRDefault="006B17DC" w:rsidP="00E3762B">
      <w:pPr>
        <w:pStyle w:val="ListParagraph"/>
        <w:numPr>
          <w:ilvl w:val="0"/>
          <w:numId w:val="4"/>
        </w:numPr>
        <w:spacing w:after="0" w:line="360" w:lineRule="auto"/>
        <w:rPr>
          <w:lang w:val="en-IN"/>
        </w:rPr>
      </w:pPr>
      <w:r w:rsidRPr="00E3762B">
        <w:rPr>
          <w:lang w:val="en-IN"/>
        </w:rPr>
        <w:t>Gained hands-on experience in backend development using Express with TypeScript and MongoDB.</w:t>
      </w:r>
    </w:p>
    <w:p w14:paraId="67C80FFF" w14:textId="77777777" w:rsidR="006B17DC" w:rsidRPr="00E3762B" w:rsidRDefault="006B17DC" w:rsidP="00E3762B">
      <w:pPr>
        <w:pStyle w:val="ListParagraph"/>
        <w:numPr>
          <w:ilvl w:val="0"/>
          <w:numId w:val="4"/>
        </w:numPr>
        <w:spacing w:after="0" w:line="360" w:lineRule="auto"/>
        <w:rPr>
          <w:lang w:val="en-IN"/>
        </w:rPr>
      </w:pPr>
      <w:r w:rsidRPr="00E3762B">
        <w:rPr>
          <w:lang w:val="en-IN"/>
        </w:rPr>
        <w:t xml:space="preserve">Implemented RESTful APIs with JWT authentication and added </w:t>
      </w:r>
      <w:proofErr w:type="spellStart"/>
      <w:r w:rsidRPr="00E3762B">
        <w:rPr>
          <w:lang w:val="en-IN"/>
        </w:rPr>
        <w:t>cron</w:t>
      </w:r>
      <w:proofErr w:type="spellEnd"/>
      <w:r w:rsidRPr="00E3762B">
        <w:rPr>
          <w:lang w:val="en-IN"/>
        </w:rPr>
        <w:t xml:space="preserve">-jobs for automated features. </w:t>
      </w:r>
    </w:p>
    <w:p w14:paraId="011AA4C0" w14:textId="77777777" w:rsidR="006B17DC" w:rsidRPr="00E3762B" w:rsidRDefault="006B17DC" w:rsidP="00E3762B">
      <w:pPr>
        <w:pStyle w:val="ListParagraph"/>
        <w:numPr>
          <w:ilvl w:val="0"/>
          <w:numId w:val="4"/>
        </w:numPr>
        <w:spacing w:after="0" w:line="360" w:lineRule="auto"/>
        <w:rPr>
          <w:lang w:val="en-IN"/>
        </w:rPr>
      </w:pPr>
      <w:r w:rsidRPr="00E3762B">
        <w:rPr>
          <w:lang w:val="en-IN"/>
        </w:rPr>
        <w:t>Used Postman extensively for API documentation and integration testing.</w:t>
      </w:r>
    </w:p>
    <w:p w14:paraId="762EF792" w14:textId="77777777" w:rsidR="006B17DC" w:rsidRDefault="006B17DC" w:rsidP="006B17DC">
      <w:pPr>
        <w:spacing w:after="0" w:line="360" w:lineRule="auto"/>
        <w:ind w:left="720"/>
        <w:rPr>
          <w:lang w:val="en-IN"/>
        </w:rPr>
      </w:pPr>
    </w:p>
    <w:p w14:paraId="1EF228C4" w14:textId="77777777" w:rsidR="007A0262" w:rsidRDefault="007A0262" w:rsidP="006B17DC">
      <w:pPr>
        <w:spacing w:after="0" w:line="360" w:lineRule="auto"/>
        <w:ind w:left="720"/>
        <w:rPr>
          <w:lang w:val="en-IN"/>
        </w:rPr>
      </w:pPr>
    </w:p>
    <w:p w14:paraId="487F6D0A" w14:textId="77777777" w:rsidR="008B2D88" w:rsidRPr="006B17DC" w:rsidRDefault="008B2D88" w:rsidP="006B17DC">
      <w:pPr>
        <w:spacing w:after="0" w:line="360" w:lineRule="auto"/>
        <w:ind w:left="720"/>
        <w:rPr>
          <w:lang w:val="en-IN"/>
        </w:rPr>
      </w:pPr>
    </w:p>
    <w:p w14:paraId="53434B77" w14:textId="264E1621" w:rsidR="006B17DC" w:rsidRPr="006B17DC" w:rsidRDefault="006B17DC" w:rsidP="008B2D88">
      <w:pPr>
        <w:spacing w:after="0" w:line="360" w:lineRule="auto"/>
        <w:ind w:left="720"/>
        <w:jc w:val="both"/>
        <w:rPr>
          <w:lang w:val="en-IN"/>
        </w:rPr>
      </w:pPr>
      <w:r w:rsidRPr="008B2D88">
        <w:rPr>
          <w:b/>
          <w:bCs/>
          <w:u w:val="single"/>
          <w:lang w:val="en-IN"/>
        </w:rPr>
        <w:lastRenderedPageBreak/>
        <w:t>Flutter Application &amp; App Integration</w:t>
      </w:r>
      <w:r w:rsidRPr="008B2D88">
        <w:rPr>
          <w:b/>
          <w:bCs/>
          <w:lang w:val="en-IN"/>
        </w:rPr>
        <w:t>:</w:t>
      </w:r>
      <w:r w:rsidR="008B2D88" w:rsidRPr="008B2D88">
        <w:rPr>
          <w:b/>
          <w:bCs/>
          <w:lang w:val="en-IN"/>
        </w:rPr>
        <w:t xml:space="preserve"> </w:t>
      </w:r>
      <w:r w:rsidRPr="006B17DC">
        <w:rPr>
          <w:lang w:val="en-IN"/>
        </w:rPr>
        <w:t>Worked on connecting the Flutter-based mobile app with the backend API. Integrated NFC-based</w:t>
      </w:r>
      <w:r w:rsidR="00E3762B">
        <w:rPr>
          <w:lang w:val="en-IN"/>
        </w:rPr>
        <w:t xml:space="preserve"> </w:t>
      </w:r>
      <w:r w:rsidRPr="006B17DC">
        <w:rPr>
          <w:lang w:val="en-IN"/>
        </w:rPr>
        <w:t>attendance features into the app, assisted in UID-based attendance flow, and ensured consistent</w:t>
      </w:r>
      <w:r w:rsidR="00E3762B">
        <w:rPr>
          <w:lang w:val="en-IN"/>
        </w:rPr>
        <w:t xml:space="preserve"> </w:t>
      </w:r>
      <w:r w:rsidRPr="006B17DC">
        <w:rPr>
          <w:lang w:val="en-IN"/>
        </w:rPr>
        <w:t>user experience through feedback-driven improvements.</w:t>
      </w:r>
    </w:p>
    <w:p w14:paraId="6917DCEE" w14:textId="1CB3A856" w:rsidR="006B17DC" w:rsidRPr="006B17DC" w:rsidRDefault="006B17DC" w:rsidP="008B2D88">
      <w:pPr>
        <w:spacing w:after="0" w:line="360" w:lineRule="auto"/>
        <w:ind w:left="720"/>
        <w:jc w:val="both"/>
        <w:rPr>
          <w:lang w:val="en-IN"/>
        </w:rPr>
      </w:pPr>
      <w:r w:rsidRPr="008B2D88">
        <w:rPr>
          <w:b/>
          <w:bCs/>
          <w:u w:val="single"/>
          <w:lang w:val="en-IN"/>
        </w:rPr>
        <w:t>DevOps &amp; Testing</w:t>
      </w:r>
      <w:r w:rsidRPr="008B2D88">
        <w:rPr>
          <w:b/>
          <w:bCs/>
          <w:lang w:val="en-IN"/>
        </w:rPr>
        <w:t>:</w:t>
      </w:r>
      <w:r w:rsidR="008B2D88" w:rsidRPr="008B2D88">
        <w:rPr>
          <w:b/>
          <w:bCs/>
          <w:lang w:val="en-IN"/>
        </w:rPr>
        <w:t xml:space="preserve"> </w:t>
      </w:r>
      <w:r w:rsidRPr="006B17DC">
        <w:rPr>
          <w:lang w:val="en-IN"/>
        </w:rPr>
        <w:t xml:space="preserve">Deployed backend services on AWS EC2 for testing and migrated final deployment to </w:t>
      </w:r>
      <w:proofErr w:type="spellStart"/>
      <w:r w:rsidRPr="006B17DC">
        <w:rPr>
          <w:lang w:val="en-IN"/>
        </w:rPr>
        <w:t>Vercel</w:t>
      </w:r>
      <w:proofErr w:type="spellEnd"/>
      <w:r w:rsidRPr="006B17DC">
        <w:rPr>
          <w:lang w:val="en-IN"/>
        </w:rPr>
        <w:t>, using</w:t>
      </w:r>
      <w:r w:rsidR="00E3762B">
        <w:rPr>
          <w:lang w:val="en-IN"/>
        </w:rPr>
        <w:t xml:space="preserve"> </w:t>
      </w:r>
      <w:r w:rsidRPr="006B17DC">
        <w:rPr>
          <w:lang w:val="en-IN"/>
        </w:rPr>
        <w:t>its continuous deployment in development. Integrated client domains via cPanel. Performed functional and integration testing</w:t>
      </w:r>
      <w:r w:rsidR="00E3762B">
        <w:rPr>
          <w:lang w:val="en-IN"/>
        </w:rPr>
        <w:t xml:space="preserve"> </w:t>
      </w:r>
      <w:r w:rsidRPr="006B17DC">
        <w:rPr>
          <w:lang w:val="en-IN"/>
        </w:rPr>
        <w:t>to ensure system reliability. Used Git for version control and collaborative development.</w:t>
      </w:r>
    </w:p>
    <w:p w14:paraId="66BDD378" w14:textId="62D9C21A" w:rsidR="006B17DC" w:rsidRDefault="006B17DC" w:rsidP="008B2D88">
      <w:pPr>
        <w:spacing w:after="0" w:line="360" w:lineRule="auto"/>
        <w:ind w:left="720"/>
        <w:jc w:val="both"/>
        <w:rPr>
          <w:lang w:val="en-IN"/>
        </w:rPr>
      </w:pPr>
      <w:r w:rsidRPr="008B2D88">
        <w:rPr>
          <w:b/>
          <w:bCs/>
          <w:u w:val="single"/>
          <w:lang w:val="en-IN"/>
        </w:rPr>
        <w:t>System Utility Development</w:t>
      </w:r>
      <w:r w:rsidRPr="008B2D88">
        <w:rPr>
          <w:b/>
          <w:bCs/>
          <w:lang w:val="en-IN"/>
        </w:rPr>
        <w:t>:</w:t>
      </w:r>
      <w:r w:rsidR="008B2D88" w:rsidRPr="008B2D88">
        <w:rPr>
          <w:b/>
          <w:bCs/>
          <w:lang w:val="en-IN"/>
        </w:rPr>
        <w:t xml:space="preserve"> </w:t>
      </w:r>
      <w:r w:rsidRPr="006B17DC">
        <w:rPr>
          <w:lang w:val="en-IN"/>
        </w:rPr>
        <w:t>Developed a cross-platform Python script for extracting complete system information for</w:t>
      </w:r>
      <w:r w:rsidR="00E3762B">
        <w:rPr>
          <w:lang w:val="en-IN"/>
        </w:rPr>
        <w:t xml:space="preserve"> </w:t>
      </w:r>
      <w:proofErr w:type="spellStart"/>
      <w:r w:rsidRPr="006B17DC">
        <w:rPr>
          <w:lang w:val="en-IN"/>
        </w:rPr>
        <w:t>assests</w:t>
      </w:r>
      <w:proofErr w:type="spellEnd"/>
      <w:r w:rsidRPr="006B17DC">
        <w:rPr>
          <w:lang w:val="en-IN"/>
        </w:rPr>
        <w:t xml:space="preserve"> monitoring and usage diagnostics logging. Packaged the utility using </w:t>
      </w:r>
      <w:proofErr w:type="spellStart"/>
      <w:r w:rsidRPr="006B17DC">
        <w:rPr>
          <w:lang w:val="en-IN"/>
        </w:rPr>
        <w:t>PyInstaller</w:t>
      </w:r>
      <w:proofErr w:type="spellEnd"/>
      <w:r w:rsidRPr="006B17DC">
        <w:rPr>
          <w:lang w:val="en-IN"/>
        </w:rPr>
        <w:t xml:space="preserve"> and created professional installers for Linux, Windows and MacOS ensuring usability across all major operating systems.</w:t>
      </w:r>
    </w:p>
    <w:p w14:paraId="0F8EAB18" w14:textId="77777777" w:rsidR="008B2D88" w:rsidRDefault="008B2D88" w:rsidP="006B17DC">
      <w:pPr>
        <w:spacing w:after="0" w:line="360" w:lineRule="auto"/>
        <w:ind w:left="720"/>
        <w:rPr>
          <w:lang w:val="en-IN"/>
        </w:rPr>
      </w:pPr>
    </w:p>
    <w:p w14:paraId="542FB21E" w14:textId="2E7A94A2" w:rsidR="008B2D88" w:rsidRPr="008B2D88" w:rsidRDefault="008B2D88" w:rsidP="008B2D88">
      <w:pPr>
        <w:spacing w:after="0" w:line="360" w:lineRule="auto"/>
        <w:ind w:left="720"/>
        <w:rPr>
          <w:lang w:val="en-IN"/>
        </w:rPr>
      </w:pPr>
      <w:r w:rsidRPr="008B2D88">
        <w:rPr>
          <w:lang w:val="en-IN"/>
        </w:rPr>
        <w:t xml:space="preserve">During his internship, </w:t>
      </w:r>
      <w:r>
        <w:rPr>
          <w:b/>
          <w:bCs/>
          <w:lang w:val="en-IN"/>
        </w:rPr>
        <w:t>V</w:t>
      </w:r>
      <w:r w:rsidRPr="009B6BD4">
        <w:rPr>
          <w:b/>
          <w:bCs/>
          <w:lang w:val="en-IN"/>
        </w:rPr>
        <w:t>. PRIARANJAN</w:t>
      </w:r>
      <w:r w:rsidRPr="006B17DC">
        <w:rPr>
          <w:b/>
          <w:bCs/>
          <w:lang w:val="en-IN"/>
        </w:rPr>
        <w:t xml:space="preserve"> </w:t>
      </w:r>
      <w:r w:rsidRPr="008B2D88">
        <w:rPr>
          <w:lang w:val="en-IN"/>
        </w:rPr>
        <w:t xml:space="preserve">demonstrated a keen interest in learning, took initiative in solving technical issues, and showed excellent teamwork. </w:t>
      </w:r>
    </w:p>
    <w:p w14:paraId="7D99372A" w14:textId="44D11DF0" w:rsidR="008B2D88" w:rsidRDefault="008B2D88" w:rsidP="008B2D88">
      <w:pPr>
        <w:spacing w:after="0" w:line="360" w:lineRule="auto"/>
        <w:ind w:left="720"/>
        <w:rPr>
          <w:lang w:val="en-IN"/>
        </w:rPr>
      </w:pPr>
      <w:r w:rsidRPr="008B2D88">
        <w:rPr>
          <w:lang w:val="en-IN"/>
        </w:rPr>
        <w:t xml:space="preserve">We wish him success in all his future </w:t>
      </w:r>
      <w:proofErr w:type="spellStart"/>
      <w:r w:rsidRPr="008B2D88">
        <w:rPr>
          <w:lang w:val="en-IN"/>
        </w:rPr>
        <w:t>endeavors</w:t>
      </w:r>
      <w:proofErr w:type="spellEnd"/>
      <w:r w:rsidRPr="008B2D88">
        <w:rPr>
          <w:lang w:val="en-IN"/>
        </w:rPr>
        <w:t>.</w:t>
      </w:r>
    </w:p>
    <w:p w14:paraId="2DAD2C94" w14:textId="77777777" w:rsidR="009B6BD4" w:rsidRDefault="009B6BD4" w:rsidP="009B6BD4">
      <w:pPr>
        <w:spacing w:after="0" w:line="276" w:lineRule="auto"/>
        <w:ind w:left="720"/>
        <w:rPr>
          <w:lang w:val="en-IN"/>
        </w:rPr>
      </w:pPr>
    </w:p>
    <w:p w14:paraId="77026668" w14:textId="77777777" w:rsidR="008B2D88" w:rsidRDefault="008B2D88" w:rsidP="009B6BD4">
      <w:pPr>
        <w:spacing w:after="0" w:line="276" w:lineRule="auto"/>
        <w:ind w:left="720"/>
        <w:rPr>
          <w:b/>
          <w:bCs/>
          <w:lang w:val="en-IN"/>
        </w:rPr>
      </w:pPr>
      <w:r w:rsidRPr="008B2D88">
        <w:rPr>
          <w:b/>
          <w:bCs/>
          <w:lang w:val="en-IN"/>
        </w:rPr>
        <w:t>For Shine Craft Technologies</w:t>
      </w:r>
    </w:p>
    <w:p w14:paraId="01EE775E" w14:textId="77777777" w:rsidR="008B2D88" w:rsidRDefault="008B2D88" w:rsidP="009B6BD4">
      <w:pPr>
        <w:spacing w:after="0" w:line="276" w:lineRule="auto"/>
        <w:ind w:left="720"/>
        <w:rPr>
          <w:b/>
          <w:bCs/>
          <w:lang w:val="en-IN"/>
        </w:rPr>
      </w:pPr>
    </w:p>
    <w:p w14:paraId="45D28212" w14:textId="77777777" w:rsidR="008B2D88" w:rsidRDefault="008B2D88" w:rsidP="009B6BD4">
      <w:pPr>
        <w:spacing w:after="0" w:line="276" w:lineRule="auto"/>
        <w:ind w:left="720"/>
        <w:rPr>
          <w:b/>
          <w:bCs/>
          <w:lang w:val="en-IN"/>
        </w:rPr>
      </w:pPr>
    </w:p>
    <w:p w14:paraId="2FC6B0BC" w14:textId="3465F0C5" w:rsidR="00C0353A" w:rsidRDefault="00C0353A" w:rsidP="009B6BD4">
      <w:pPr>
        <w:spacing w:after="0" w:line="276" w:lineRule="auto"/>
        <w:ind w:left="720"/>
        <w:rPr>
          <w:b/>
          <w:bCs/>
          <w:lang w:val="en-IN"/>
        </w:rPr>
      </w:pPr>
      <w:r w:rsidRPr="00C0353A">
        <w:rPr>
          <w:lang w:val="en-IN"/>
        </w:rPr>
        <w:br/>
      </w:r>
      <w:bookmarkStart w:id="0" w:name="_Hlk198743277"/>
      <w:r w:rsidRPr="00115391">
        <w:rPr>
          <w:lang w:val="en-IN"/>
        </w:rPr>
        <w:t>Ajith Kumar V</w:t>
      </w:r>
    </w:p>
    <w:p w14:paraId="23B04CF9" w14:textId="64775571" w:rsidR="009321D0" w:rsidRDefault="00110D9D" w:rsidP="008B2D88">
      <w:pPr>
        <w:spacing w:after="0" w:line="276" w:lineRule="auto"/>
        <w:ind w:left="720"/>
        <w:rPr>
          <w:lang w:val="en-IN"/>
        </w:rPr>
      </w:pPr>
      <w:r>
        <w:rPr>
          <w:lang w:val="en-IN"/>
        </w:rPr>
        <w:t xml:space="preserve">Founder and </w:t>
      </w:r>
      <w:r w:rsidR="00C0353A" w:rsidRPr="00115391">
        <w:rPr>
          <w:lang w:val="en-IN"/>
        </w:rPr>
        <w:t>COO</w:t>
      </w:r>
      <w:r w:rsidR="00C0353A" w:rsidRPr="00C0353A">
        <w:rPr>
          <w:lang w:val="en-IN"/>
        </w:rPr>
        <w:br/>
      </w:r>
      <w:bookmarkEnd w:id="0"/>
    </w:p>
    <w:p w14:paraId="4E1B3A0B" w14:textId="77777777" w:rsidR="009321D0" w:rsidRDefault="009321D0" w:rsidP="00522434">
      <w:pPr>
        <w:spacing w:after="0" w:line="276" w:lineRule="auto"/>
        <w:ind w:left="720"/>
        <w:rPr>
          <w:lang w:val="en-IN"/>
        </w:rPr>
      </w:pPr>
    </w:p>
    <w:sectPr w:rsidR="009321D0" w:rsidSect="006A1BCA">
      <w:headerReference w:type="default" r:id="rId10"/>
      <w:footerReference w:type="default" r:id="rId11"/>
      <w:pgSz w:w="11906" w:h="16838" w:code="9"/>
      <w:pgMar w:top="2198" w:right="1041" w:bottom="360" w:left="1080" w:header="113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EEC9FD" w14:textId="77777777" w:rsidR="0002791D" w:rsidRDefault="0002791D" w:rsidP="00376205">
      <w:r>
        <w:separator/>
      </w:r>
    </w:p>
  </w:endnote>
  <w:endnote w:type="continuationSeparator" w:id="0">
    <w:p w14:paraId="1ECA975E" w14:textId="77777777" w:rsidR="0002791D" w:rsidRDefault="0002791D" w:rsidP="003762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MS Gothic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Ind w:w="520" w:type="dxa"/>
      <w:tblCellMar>
        <w:left w:w="115" w:type="dxa"/>
        <w:right w:w="115" w:type="dxa"/>
      </w:tblCellMar>
      <w:tblLook w:val="0600" w:firstRow="0" w:lastRow="0" w:firstColumn="0" w:lastColumn="0" w:noHBand="1" w:noVBand="1"/>
    </w:tblPr>
    <w:tblGrid>
      <w:gridCol w:w="9110"/>
      <w:gridCol w:w="675"/>
    </w:tblGrid>
    <w:tr w:rsidR="007B22FA" w14:paraId="793A3A7A" w14:textId="77777777" w:rsidTr="006A1BCA">
      <w:trPr>
        <w:trHeight w:val="288"/>
      </w:trPr>
      <w:tc>
        <w:tcPr>
          <w:tcW w:w="4655" w:type="pct"/>
          <w:vAlign w:val="center"/>
        </w:tcPr>
        <w:p w14:paraId="11F390A9" w14:textId="788844B8" w:rsidR="007B22FA" w:rsidRPr="00385BA6" w:rsidRDefault="007B22FA" w:rsidP="00385BA6">
          <w:pPr>
            <w:pStyle w:val="ContactInfo"/>
            <w:jc w:val="right"/>
          </w:pPr>
        </w:p>
      </w:tc>
      <w:tc>
        <w:tcPr>
          <w:tcW w:w="345" w:type="pct"/>
          <w:vAlign w:val="center"/>
        </w:tcPr>
        <w:p w14:paraId="48016987" w14:textId="77777777" w:rsidR="007B22FA" w:rsidRDefault="007B22FA" w:rsidP="007B22FA">
          <w:pPr>
            <w:pStyle w:val="ContactInfo"/>
            <w:jc w:val="center"/>
          </w:pPr>
        </w:p>
      </w:tc>
    </w:tr>
    <w:tr w:rsidR="00F71471" w14:paraId="19372E61" w14:textId="77777777" w:rsidTr="006A1BCA">
      <w:trPr>
        <w:trHeight w:val="288"/>
      </w:trPr>
      <w:tc>
        <w:tcPr>
          <w:tcW w:w="4655" w:type="pct"/>
          <w:vAlign w:val="center"/>
        </w:tcPr>
        <w:p w14:paraId="49E263BD" w14:textId="1A8D3DEC" w:rsidR="00F71471" w:rsidRDefault="00D33CA7" w:rsidP="00385BA6">
          <w:pPr>
            <w:pStyle w:val="ContactInfo"/>
            <w:jc w:val="right"/>
          </w:pPr>
          <w:r>
            <w:t>+91-7200353789</w:t>
          </w:r>
        </w:p>
      </w:tc>
      <w:tc>
        <w:tcPr>
          <w:tcW w:w="345" w:type="pct"/>
          <w:vAlign w:val="center"/>
        </w:tcPr>
        <w:p w14:paraId="0D192899" w14:textId="77777777" w:rsidR="00F71471" w:rsidRPr="00CE1FF8" w:rsidRDefault="00F71471" w:rsidP="007B22FA">
          <w:pPr>
            <w:pStyle w:val="ContactInfo"/>
            <w:jc w:val="center"/>
            <w:rPr>
              <w:rFonts w:cstheme="majorHAnsi"/>
              <w:noProof/>
              <w:color w:val="000000" w:themeColor="text1"/>
              <w:lang w:eastAsia="en-US"/>
            </w:rPr>
          </w:pPr>
          <w:r w:rsidRPr="00CE1FF8">
            <w:rPr>
              <w:rFonts w:cstheme="majorHAnsi"/>
              <w:noProof/>
              <w:color w:val="000000" w:themeColor="text1"/>
              <w:lang w:eastAsia="en-US"/>
            </w:rPr>
            <w:drawing>
              <wp:inline distT="0" distB="0" distL="0" distR="0" wp14:anchorId="7C33BCB1" wp14:editId="6FB34D42">
                <wp:extent cx="187325" cy="187325"/>
                <wp:effectExtent l="0" t="0" r="3175" b="3175"/>
                <wp:docPr id="494068325" name="Graphic 494068325" descr="Receiv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mediafile_Q28pdD.sv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325" cy="187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7B22FA" w14:paraId="61DBFF4A" w14:textId="77777777" w:rsidTr="006A1BCA">
      <w:trPr>
        <w:trHeight w:val="288"/>
      </w:trPr>
      <w:tc>
        <w:tcPr>
          <w:tcW w:w="4655" w:type="pct"/>
          <w:vAlign w:val="center"/>
        </w:tcPr>
        <w:p w14:paraId="3FE9BA96" w14:textId="77777777" w:rsidR="007B22FA" w:rsidRDefault="00D33CA7" w:rsidP="00385BA6">
          <w:pPr>
            <w:pStyle w:val="ContactInfo"/>
            <w:jc w:val="right"/>
          </w:pPr>
          <w:r>
            <w:t>Solutions</w:t>
          </w:r>
          <w:r w:rsidR="002C103C">
            <w:t>@shinecrafttechnologies.com</w:t>
          </w:r>
          <w:r w:rsidR="009E49E1">
            <w:t>/</w:t>
          </w:r>
        </w:p>
        <w:p w14:paraId="74FB0CF0" w14:textId="339D5640" w:rsidR="009E49E1" w:rsidRPr="00385BA6" w:rsidRDefault="009E49E1" w:rsidP="00385BA6">
          <w:pPr>
            <w:pStyle w:val="ContactInfo"/>
            <w:jc w:val="right"/>
          </w:pPr>
          <w:r>
            <w:t>Shinecrafttech@gmail.com</w:t>
          </w:r>
        </w:p>
      </w:tc>
      <w:tc>
        <w:tcPr>
          <w:tcW w:w="345" w:type="pct"/>
          <w:vAlign w:val="center"/>
        </w:tcPr>
        <w:p w14:paraId="5E2C3AE3" w14:textId="77777777" w:rsidR="007B22FA" w:rsidRDefault="007B22FA" w:rsidP="007B22FA">
          <w:pPr>
            <w:pStyle w:val="ContactInfo"/>
            <w:jc w:val="center"/>
          </w:pPr>
          <w:r w:rsidRPr="00CE1FF8">
            <w:rPr>
              <w:rFonts w:cstheme="majorHAnsi"/>
              <w:noProof/>
              <w:color w:val="000000" w:themeColor="text1"/>
              <w:lang w:eastAsia="en-US"/>
            </w:rPr>
            <w:drawing>
              <wp:inline distT="0" distB="0" distL="0" distR="0" wp14:anchorId="4FF5BA2E" wp14:editId="5DAF2D1C">
                <wp:extent cx="187325" cy="187325"/>
                <wp:effectExtent l="0" t="0" r="3175" b="0"/>
                <wp:docPr id="1687531735" name="Graphic 1687531735" descr="Envelo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mediafile_krweMq.svg"/>
                        <pic:cNvPicPr/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325" cy="187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7B22FA" w14:paraId="5F1E85AD" w14:textId="77777777" w:rsidTr="006A1BCA">
      <w:trPr>
        <w:trHeight w:val="288"/>
      </w:trPr>
      <w:tc>
        <w:tcPr>
          <w:tcW w:w="4655" w:type="pct"/>
          <w:vAlign w:val="center"/>
        </w:tcPr>
        <w:p w14:paraId="4FDD9824" w14:textId="779C165C" w:rsidR="007B22FA" w:rsidRPr="00385BA6" w:rsidRDefault="002C103C" w:rsidP="00385BA6">
          <w:pPr>
            <w:pStyle w:val="ContactInfo"/>
            <w:jc w:val="right"/>
          </w:pPr>
          <w:r>
            <w:t>www.shinecrafttechnologies.com</w:t>
          </w:r>
        </w:p>
      </w:tc>
      <w:tc>
        <w:tcPr>
          <w:tcW w:w="345" w:type="pct"/>
          <w:vAlign w:val="center"/>
        </w:tcPr>
        <w:p w14:paraId="03228A41" w14:textId="77777777" w:rsidR="007B22FA" w:rsidRDefault="007B22FA" w:rsidP="007B22FA">
          <w:pPr>
            <w:pStyle w:val="ContactInfo"/>
            <w:jc w:val="center"/>
          </w:pPr>
          <w:r w:rsidRPr="00CE1FF8">
            <w:rPr>
              <w:rFonts w:cstheme="majorHAnsi"/>
              <w:noProof/>
              <w:color w:val="000000" w:themeColor="text1"/>
              <w:lang w:eastAsia="en-US"/>
            </w:rPr>
            <w:drawing>
              <wp:inline distT="0" distB="0" distL="0" distR="0" wp14:anchorId="58725B01" wp14:editId="24627D37">
                <wp:extent cx="187325" cy="187325"/>
                <wp:effectExtent l="0" t="0" r="3175" b="3175"/>
                <wp:docPr id="1294568177" name="Graphic 1294568177" descr="Worl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mediafile_cs1PM3.svg"/>
                        <pic:cNvPicPr/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325" cy="187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7B22FA" w14:paraId="19BB770E" w14:textId="77777777" w:rsidTr="006A1BCA">
      <w:trPr>
        <w:trHeight w:val="288"/>
      </w:trPr>
      <w:tc>
        <w:tcPr>
          <w:tcW w:w="4655" w:type="pct"/>
          <w:vAlign w:val="center"/>
        </w:tcPr>
        <w:p w14:paraId="30FB222E" w14:textId="3EF50833" w:rsidR="007B22FA" w:rsidRPr="00385BA6" w:rsidRDefault="002C103C" w:rsidP="00385BA6">
          <w:pPr>
            <w:pStyle w:val="ContactInfo"/>
            <w:jc w:val="right"/>
          </w:pPr>
          <w:r>
            <w:t>Puducherry-</w:t>
          </w:r>
          <w:r w:rsidR="00110D9D">
            <w:t>01</w:t>
          </w:r>
        </w:p>
      </w:tc>
      <w:tc>
        <w:tcPr>
          <w:tcW w:w="345" w:type="pct"/>
          <w:vAlign w:val="center"/>
        </w:tcPr>
        <w:p w14:paraId="2D5B1182" w14:textId="77777777" w:rsidR="007B22FA" w:rsidRDefault="007B22FA" w:rsidP="007B22FA">
          <w:pPr>
            <w:pStyle w:val="ContactInfo"/>
            <w:jc w:val="center"/>
          </w:pPr>
          <w:r w:rsidRPr="00CE1FF8">
            <w:rPr>
              <w:rFonts w:cstheme="majorHAnsi"/>
              <w:noProof/>
              <w:color w:val="000000" w:themeColor="text1"/>
              <w:lang w:eastAsia="en-US"/>
            </w:rPr>
            <w:drawing>
              <wp:inline distT="0" distB="0" distL="0" distR="0" wp14:anchorId="234712BA" wp14:editId="716A6BFD">
                <wp:extent cx="168910" cy="168910"/>
                <wp:effectExtent l="0" t="0" r="0" b="0"/>
                <wp:docPr id="402001081" name="Graphic 402001081" descr="Hom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mediafile_suvnbc.svg"/>
                        <pic:cNvPicPr/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8910" cy="1689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47D30ADC" w14:textId="59486A09" w:rsidR="007B22FA" w:rsidRDefault="00930E3A" w:rsidP="00F71471">
    <w:pPr>
      <w:pStyle w:val="Footer"/>
      <w:tabs>
        <w:tab w:val="clear" w:pos="4680"/>
        <w:tab w:val="clear" w:pos="9360"/>
        <w:tab w:val="left" w:pos="6884"/>
        <w:tab w:val="left" w:pos="7830"/>
        <w:tab w:val="left" w:pos="8618"/>
      </w:tabs>
    </w:pPr>
    <w:r>
      <w:rPr>
        <w:noProof/>
      </w:rPr>
      <mc:AlternateContent>
        <mc:Choice Requires="wpg">
          <w:drawing>
            <wp:anchor distT="0" distB="0" distL="114300" distR="114300" simplePos="0" relativeHeight="251679744" behindDoc="1" locked="0" layoutInCell="1" allowOverlap="1" wp14:anchorId="3644C514" wp14:editId="6180CD8E">
              <wp:simplePos x="0" y="0"/>
              <wp:positionH relativeFrom="column">
                <wp:posOffset>-1162050</wp:posOffset>
              </wp:positionH>
              <wp:positionV relativeFrom="paragraph">
                <wp:posOffset>-1435100</wp:posOffset>
              </wp:positionV>
              <wp:extent cx="8020685" cy="1904049"/>
              <wp:effectExtent l="0" t="0" r="0" b="0"/>
              <wp:wrapNone/>
              <wp:docPr id="469129135" name="Group 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10800000">
                        <a:off x="0" y="0"/>
                        <a:ext cx="8020685" cy="1904049"/>
                        <a:chOff x="0" y="0"/>
                        <a:chExt cx="8020685" cy="1904049"/>
                      </a:xfrm>
                    </wpg:grpSpPr>
                    <wps:wsp>
                      <wps:cNvPr id="1761199702" name="Isosceles Triangle 3"/>
                      <wps:cNvSpPr/>
                      <wps:spPr>
                        <a:xfrm rot="10800000">
                          <a:off x="2647950" y="101600"/>
                          <a:ext cx="4986020" cy="1802449"/>
                        </a:xfrm>
                        <a:custGeom>
                          <a:avLst/>
                          <a:gdLst>
                            <a:gd name="connsiteX0" fmla="*/ 0 w 2886075"/>
                            <a:gd name="connsiteY0" fmla="*/ 1181100 h 1181100"/>
                            <a:gd name="connsiteX1" fmla="*/ 1443038 w 2886075"/>
                            <a:gd name="connsiteY1" fmla="*/ 0 h 1181100"/>
                            <a:gd name="connsiteX2" fmla="*/ 2886075 w 2886075"/>
                            <a:gd name="connsiteY2" fmla="*/ 1181100 h 1181100"/>
                            <a:gd name="connsiteX3" fmla="*/ 0 w 2886075"/>
                            <a:gd name="connsiteY3" fmla="*/ 1181100 h 1181100"/>
                            <a:gd name="connsiteX0" fmla="*/ 0 w 3333750"/>
                            <a:gd name="connsiteY0" fmla="*/ 1190625 h 1190625"/>
                            <a:gd name="connsiteX1" fmla="*/ 1890713 w 3333750"/>
                            <a:gd name="connsiteY1" fmla="*/ 0 h 1190625"/>
                            <a:gd name="connsiteX2" fmla="*/ 3333750 w 3333750"/>
                            <a:gd name="connsiteY2" fmla="*/ 1181100 h 1190625"/>
                            <a:gd name="connsiteX3" fmla="*/ 0 w 3333750"/>
                            <a:gd name="connsiteY3" fmla="*/ 1190625 h 1190625"/>
                            <a:gd name="connsiteX0" fmla="*/ 0 w 3333750"/>
                            <a:gd name="connsiteY0" fmla="*/ 1190625 h 1190625"/>
                            <a:gd name="connsiteX1" fmla="*/ 985838 w 3333750"/>
                            <a:gd name="connsiteY1" fmla="*/ 0 h 1190625"/>
                            <a:gd name="connsiteX2" fmla="*/ 3333750 w 3333750"/>
                            <a:gd name="connsiteY2" fmla="*/ 1181100 h 1190625"/>
                            <a:gd name="connsiteX3" fmla="*/ 0 w 3333750"/>
                            <a:gd name="connsiteY3" fmla="*/ 1190625 h 1190625"/>
                            <a:gd name="connsiteX0" fmla="*/ 0 w 3369433"/>
                            <a:gd name="connsiteY0" fmla="*/ 1190625 h 1190625"/>
                            <a:gd name="connsiteX1" fmla="*/ 1021521 w 3369433"/>
                            <a:gd name="connsiteY1" fmla="*/ 0 h 1190625"/>
                            <a:gd name="connsiteX2" fmla="*/ 3369433 w 3369433"/>
                            <a:gd name="connsiteY2" fmla="*/ 1181100 h 1190625"/>
                            <a:gd name="connsiteX3" fmla="*/ 0 w 3369433"/>
                            <a:gd name="connsiteY3" fmla="*/ 1190625 h 1190625"/>
                            <a:gd name="connsiteX0" fmla="*/ 0 w 3359908"/>
                            <a:gd name="connsiteY0" fmla="*/ 1190625 h 1200150"/>
                            <a:gd name="connsiteX1" fmla="*/ 1021521 w 3359908"/>
                            <a:gd name="connsiteY1" fmla="*/ 0 h 1200150"/>
                            <a:gd name="connsiteX2" fmla="*/ 3359908 w 3359908"/>
                            <a:gd name="connsiteY2" fmla="*/ 1200150 h 1200150"/>
                            <a:gd name="connsiteX3" fmla="*/ 0 w 3359908"/>
                            <a:gd name="connsiteY3" fmla="*/ 1190625 h 12001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3359908" h="1200150">
                              <a:moveTo>
                                <a:pt x="0" y="1190625"/>
                              </a:moveTo>
                              <a:lnTo>
                                <a:pt x="1021521" y="0"/>
                              </a:lnTo>
                              <a:lnTo>
                                <a:pt x="3359908" y="1200150"/>
                              </a:lnTo>
                              <a:lnTo>
                                <a:pt x="0" y="11906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74F7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60323674" name="Isosceles Triangle 3"/>
                      <wps:cNvSpPr/>
                      <wps:spPr>
                        <a:xfrm rot="10800000">
                          <a:off x="3117850" y="101600"/>
                          <a:ext cx="4557395" cy="1543051"/>
                        </a:xfrm>
                        <a:custGeom>
                          <a:avLst/>
                          <a:gdLst>
                            <a:gd name="connsiteX0" fmla="*/ 0 w 2886075"/>
                            <a:gd name="connsiteY0" fmla="*/ 1181100 h 1181100"/>
                            <a:gd name="connsiteX1" fmla="*/ 1443038 w 2886075"/>
                            <a:gd name="connsiteY1" fmla="*/ 0 h 1181100"/>
                            <a:gd name="connsiteX2" fmla="*/ 2886075 w 2886075"/>
                            <a:gd name="connsiteY2" fmla="*/ 1181100 h 1181100"/>
                            <a:gd name="connsiteX3" fmla="*/ 0 w 2886075"/>
                            <a:gd name="connsiteY3" fmla="*/ 1181100 h 1181100"/>
                            <a:gd name="connsiteX0" fmla="*/ 0 w 3333750"/>
                            <a:gd name="connsiteY0" fmla="*/ 1190625 h 1190625"/>
                            <a:gd name="connsiteX1" fmla="*/ 1890713 w 3333750"/>
                            <a:gd name="connsiteY1" fmla="*/ 0 h 1190625"/>
                            <a:gd name="connsiteX2" fmla="*/ 3333750 w 3333750"/>
                            <a:gd name="connsiteY2" fmla="*/ 1181100 h 1190625"/>
                            <a:gd name="connsiteX3" fmla="*/ 0 w 3333750"/>
                            <a:gd name="connsiteY3" fmla="*/ 1190625 h 1190625"/>
                            <a:gd name="connsiteX0" fmla="*/ 0 w 3333750"/>
                            <a:gd name="connsiteY0" fmla="*/ 1190625 h 1190625"/>
                            <a:gd name="connsiteX1" fmla="*/ 985838 w 3333750"/>
                            <a:gd name="connsiteY1" fmla="*/ 0 h 1190625"/>
                            <a:gd name="connsiteX2" fmla="*/ 3333750 w 3333750"/>
                            <a:gd name="connsiteY2" fmla="*/ 1181100 h 1190625"/>
                            <a:gd name="connsiteX3" fmla="*/ 0 w 3333750"/>
                            <a:gd name="connsiteY3" fmla="*/ 1190625 h 1190625"/>
                            <a:gd name="connsiteX0" fmla="*/ 0 w 3369433"/>
                            <a:gd name="connsiteY0" fmla="*/ 1190625 h 1190625"/>
                            <a:gd name="connsiteX1" fmla="*/ 1021521 w 3369433"/>
                            <a:gd name="connsiteY1" fmla="*/ 0 h 1190625"/>
                            <a:gd name="connsiteX2" fmla="*/ 3369433 w 3369433"/>
                            <a:gd name="connsiteY2" fmla="*/ 1181100 h 1190625"/>
                            <a:gd name="connsiteX3" fmla="*/ 0 w 3369433"/>
                            <a:gd name="connsiteY3" fmla="*/ 1190625 h 1190625"/>
                            <a:gd name="connsiteX0" fmla="*/ 0 w 3359908"/>
                            <a:gd name="connsiteY0" fmla="*/ 1190625 h 1200150"/>
                            <a:gd name="connsiteX1" fmla="*/ 1021521 w 3359908"/>
                            <a:gd name="connsiteY1" fmla="*/ 0 h 1200150"/>
                            <a:gd name="connsiteX2" fmla="*/ 3359908 w 3359908"/>
                            <a:gd name="connsiteY2" fmla="*/ 1200150 h 1200150"/>
                            <a:gd name="connsiteX3" fmla="*/ 0 w 3359908"/>
                            <a:gd name="connsiteY3" fmla="*/ 1190625 h 1200150"/>
                            <a:gd name="connsiteX0" fmla="*/ 0 w 3608886"/>
                            <a:gd name="connsiteY0" fmla="*/ 1179307 h 1200150"/>
                            <a:gd name="connsiteX1" fmla="*/ 1270499 w 3608886"/>
                            <a:gd name="connsiteY1" fmla="*/ 0 h 1200150"/>
                            <a:gd name="connsiteX2" fmla="*/ 3608886 w 3608886"/>
                            <a:gd name="connsiteY2" fmla="*/ 1200150 h 1200150"/>
                            <a:gd name="connsiteX3" fmla="*/ 0 w 3608886"/>
                            <a:gd name="connsiteY3" fmla="*/ 1179307 h 1200150"/>
                            <a:gd name="connsiteX0" fmla="*/ 0 w 3608886"/>
                            <a:gd name="connsiteY0" fmla="*/ 1224576 h 1245419"/>
                            <a:gd name="connsiteX1" fmla="*/ 1229758 w 3608886"/>
                            <a:gd name="connsiteY1" fmla="*/ 0 h 1245419"/>
                            <a:gd name="connsiteX2" fmla="*/ 3608886 w 3608886"/>
                            <a:gd name="connsiteY2" fmla="*/ 1245419 h 1245419"/>
                            <a:gd name="connsiteX3" fmla="*/ 0 w 3608886"/>
                            <a:gd name="connsiteY3" fmla="*/ 1224576 h 1245419"/>
                            <a:gd name="connsiteX0" fmla="*/ 0 w 3608886"/>
                            <a:gd name="connsiteY0" fmla="*/ 1210995 h 1231838"/>
                            <a:gd name="connsiteX1" fmla="*/ 1229758 w 3608886"/>
                            <a:gd name="connsiteY1" fmla="*/ 0 h 1231838"/>
                            <a:gd name="connsiteX2" fmla="*/ 3608886 w 3608886"/>
                            <a:gd name="connsiteY2" fmla="*/ 1231838 h 1231838"/>
                            <a:gd name="connsiteX3" fmla="*/ 0 w 3608886"/>
                            <a:gd name="connsiteY3" fmla="*/ 1210995 h 123183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3608886" h="1231838">
                              <a:moveTo>
                                <a:pt x="0" y="1210995"/>
                              </a:moveTo>
                              <a:lnTo>
                                <a:pt x="1229758" y="0"/>
                              </a:lnTo>
                              <a:lnTo>
                                <a:pt x="3608886" y="1231838"/>
                              </a:lnTo>
                              <a:lnTo>
                                <a:pt x="0" y="1210995"/>
                              </a:lnTo>
                              <a:close/>
                            </a:path>
                          </a:pathLst>
                        </a:custGeom>
                        <a:pattFill prst="wdUpDiag">
                          <a:fgClr>
                            <a:schemeClr val="bg2"/>
                          </a:fgClr>
                          <a:bgClr>
                            <a:schemeClr val="bg1"/>
                          </a:bgClr>
                        </a:patt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18628070" name="Isosceles Triangle 4"/>
                      <wps:cNvSpPr/>
                      <wps:spPr>
                        <a:xfrm rot="1706997">
                          <a:off x="6369050" y="0"/>
                          <a:ext cx="1651635" cy="1523365"/>
                        </a:xfrm>
                        <a:custGeom>
                          <a:avLst/>
                          <a:gdLst>
                            <a:gd name="connsiteX0" fmla="*/ 0 w 838200"/>
                            <a:gd name="connsiteY0" fmla="*/ 483228 h 483228"/>
                            <a:gd name="connsiteX1" fmla="*/ 419100 w 838200"/>
                            <a:gd name="connsiteY1" fmla="*/ 0 h 483228"/>
                            <a:gd name="connsiteX2" fmla="*/ 838200 w 838200"/>
                            <a:gd name="connsiteY2" fmla="*/ 483228 h 483228"/>
                            <a:gd name="connsiteX3" fmla="*/ 0 w 838200"/>
                            <a:gd name="connsiteY3" fmla="*/ 483228 h 483228"/>
                            <a:gd name="connsiteX0" fmla="*/ 0 w 838200"/>
                            <a:gd name="connsiteY0" fmla="*/ 983608 h 983608"/>
                            <a:gd name="connsiteX1" fmla="*/ 295183 w 838200"/>
                            <a:gd name="connsiteY1" fmla="*/ 0 h 983608"/>
                            <a:gd name="connsiteX2" fmla="*/ 838200 w 838200"/>
                            <a:gd name="connsiteY2" fmla="*/ 983608 h 983608"/>
                            <a:gd name="connsiteX3" fmla="*/ 0 w 838200"/>
                            <a:gd name="connsiteY3" fmla="*/ 983608 h 983608"/>
                            <a:gd name="connsiteX0" fmla="*/ 0 w 647792"/>
                            <a:gd name="connsiteY0" fmla="*/ 1027656 h 1027656"/>
                            <a:gd name="connsiteX1" fmla="*/ 104775 w 647792"/>
                            <a:gd name="connsiteY1" fmla="*/ 0 h 1027656"/>
                            <a:gd name="connsiteX2" fmla="*/ 647792 w 647792"/>
                            <a:gd name="connsiteY2" fmla="*/ 983608 h 1027656"/>
                            <a:gd name="connsiteX3" fmla="*/ 0 w 647792"/>
                            <a:gd name="connsiteY3" fmla="*/ 1027656 h 1027656"/>
                            <a:gd name="connsiteX0" fmla="*/ 0 w 716335"/>
                            <a:gd name="connsiteY0" fmla="*/ 1023235 h 1023235"/>
                            <a:gd name="connsiteX1" fmla="*/ 173318 w 716335"/>
                            <a:gd name="connsiteY1" fmla="*/ 0 h 1023235"/>
                            <a:gd name="connsiteX2" fmla="*/ 716335 w 716335"/>
                            <a:gd name="connsiteY2" fmla="*/ 983608 h 1023235"/>
                            <a:gd name="connsiteX3" fmla="*/ 0 w 716335"/>
                            <a:gd name="connsiteY3" fmla="*/ 1023235 h 1023235"/>
                            <a:gd name="connsiteX0" fmla="*/ 0 w 1167344"/>
                            <a:gd name="connsiteY0" fmla="*/ 1000346 h 1000346"/>
                            <a:gd name="connsiteX1" fmla="*/ 624327 w 1167344"/>
                            <a:gd name="connsiteY1" fmla="*/ 0 h 1000346"/>
                            <a:gd name="connsiteX2" fmla="*/ 1167344 w 1167344"/>
                            <a:gd name="connsiteY2" fmla="*/ 983608 h 1000346"/>
                            <a:gd name="connsiteX3" fmla="*/ 0 w 1167344"/>
                            <a:gd name="connsiteY3" fmla="*/ 1000346 h 1000346"/>
                            <a:gd name="connsiteX0" fmla="*/ 0 w 1167344"/>
                            <a:gd name="connsiteY0" fmla="*/ 1056059 h 1056059"/>
                            <a:gd name="connsiteX1" fmla="*/ 587010 w 1167344"/>
                            <a:gd name="connsiteY1" fmla="*/ 0 h 1056059"/>
                            <a:gd name="connsiteX2" fmla="*/ 1167344 w 1167344"/>
                            <a:gd name="connsiteY2" fmla="*/ 1039321 h 1056059"/>
                            <a:gd name="connsiteX3" fmla="*/ 0 w 1167344"/>
                            <a:gd name="connsiteY3" fmla="*/ 1056059 h 105605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167344" h="1056059">
                              <a:moveTo>
                                <a:pt x="0" y="1056059"/>
                              </a:moveTo>
                              <a:lnTo>
                                <a:pt x="587010" y="0"/>
                              </a:lnTo>
                              <a:lnTo>
                                <a:pt x="1167344" y="1039321"/>
                              </a:lnTo>
                              <a:lnTo>
                                <a:pt x="0" y="10560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254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66616506" name="Isosceles Triangle 3"/>
                      <wps:cNvSpPr/>
                      <wps:spPr>
                        <a:xfrm rot="10800000">
                          <a:off x="6108700" y="1028700"/>
                          <a:ext cx="893780" cy="861578"/>
                        </a:xfrm>
                        <a:custGeom>
                          <a:avLst/>
                          <a:gdLst>
                            <a:gd name="connsiteX0" fmla="*/ 0 w 2886075"/>
                            <a:gd name="connsiteY0" fmla="*/ 1181100 h 1181100"/>
                            <a:gd name="connsiteX1" fmla="*/ 1443038 w 2886075"/>
                            <a:gd name="connsiteY1" fmla="*/ 0 h 1181100"/>
                            <a:gd name="connsiteX2" fmla="*/ 2886075 w 2886075"/>
                            <a:gd name="connsiteY2" fmla="*/ 1181100 h 1181100"/>
                            <a:gd name="connsiteX3" fmla="*/ 0 w 2886075"/>
                            <a:gd name="connsiteY3" fmla="*/ 1181100 h 1181100"/>
                            <a:gd name="connsiteX0" fmla="*/ 0 w 3333750"/>
                            <a:gd name="connsiteY0" fmla="*/ 1190625 h 1190625"/>
                            <a:gd name="connsiteX1" fmla="*/ 1890713 w 3333750"/>
                            <a:gd name="connsiteY1" fmla="*/ 0 h 1190625"/>
                            <a:gd name="connsiteX2" fmla="*/ 3333750 w 3333750"/>
                            <a:gd name="connsiteY2" fmla="*/ 1181100 h 1190625"/>
                            <a:gd name="connsiteX3" fmla="*/ 0 w 3333750"/>
                            <a:gd name="connsiteY3" fmla="*/ 1190625 h 1190625"/>
                            <a:gd name="connsiteX0" fmla="*/ 0 w 3333750"/>
                            <a:gd name="connsiteY0" fmla="*/ 1190625 h 1190625"/>
                            <a:gd name="connsiteX1" fmla="*/ 985838 w 3333750"/>
                            <a:gd name="connsiteY1" fmla="*/ 0 h 1190625"/>
                            <a:gd name="connsiteX2" fmla="*/ 3333750 w 3333750"/>
                            <a:gd name="connsiteY2" fmla="*/ 1181100 h 1190625"/>
                            <a:gd name="connsiteX3" fmla="*/ 0 w 3333750"/>
                            <a:gd name="connsiteY3" fmla="*/ 1190625 h 1190625"/>
                            <a:gd name="connsiteX0" fmla="*/ 1045670 w 2347913"/>
                            <a:gd name="connsiteY0" fmla="*/ 1555603 h 1555603"/>
                            <a:gd name="connsiteX1" fmla="*/ 1 w 2347913"/>
                            <a:gd name="connsiteY1" fmla="*/ 0 h 1555603"/>
                            <a:gd name="connsiteX2" fmla="*/ 2347913 w 2347913"/>
                            <a:gd name="connsiteY2" fmla="*/ 1181100 h 1555603"/>
                            <a:gd name="connsiteX3" fmla="*/ 1045670 w 2347913"/>
                            <a:gd name="connsiteY3" fmla="*/ 1555603 h 1555603"/>
                            <a:gd name="connsiteX0" fmla="*/ 785220 w 2087463"/>
                            <a:gd name="connsiteY0" fmla="*/ 374503 h 374503"/>
                            <a:gd name="connsiteX1" fmla="*/ 0 w 2087463"/>
                            <a:gd name="connsiteY1" fmla="*/ 178129 h 374503"/>
                            <a:gd name="connsiteX2" fmla="*/ 2087463 w 2087463"/>
                            <a:gd name="connsiteY2" fmla="*/ 0 h 374503"/>
                            <a:gd name="connsiteX3" fmla="*/ 785220 w 2087463"/>
                            <a:gd name="connsiteY3" fmla="*/ 374503 h 374503"/>
                            <a:gd name="connsiteX0" fmla="*/ 785220 w 2351522"/>
                            <a:gd name="connsiteY0" fmla="*/ 438302 h 438302"/>
                            <a:gd name="connsiteX1" fmla="*/ 0 w 2351522"/>
                            <a:gd name="connsiteY1" fmla="*/ 241928 h 438302"/>
                            <a:gd name="connsiteX2" fmla="*/ 2351522 w 2351522"/>
                            <a:gd name="connsiteY2" fmla="*/ 0 h 438302"/>
                            <a:gd name="connsiteX3" fmla="*/ 785220 w 2351522"/>
                            <a:gd name="connsiteY3" fmla="*/ 438302 h 438302"/>
                            <a:gd name="connsiteX0" fmla="*/ 851239 w 2351522"/>
                            <a:gd name="connsiteY0" fmla="*/ 430327 h 430327"/>
                            <a:gd name="connsiteX1" fmla="*/ 0 w 2351522"/>
                            <a:gd name="connsiteY1" fmla="*/ 241928 h 430327"/>
                            <a:gd name="connsiteX2" fmla="*/ 2351522 w 2351522"/>
                            <a:gd name="connsiteY2" fmla="*/ 0 h 430327"/>
                            <a:gd name="connsiteX3" fmla="*/ 851239 w 2351522"/>
                            <a:gd name="connsiteY3" fmla="*/ 430327 h 430327"/>
                            <a:gd name="connsiteX0" fmla="*/ 1049285 w 2549568"/>
                            <a:gd name="connsiteY0" fmla="*/ 430327 h 430327"/>
                            <a:gd name="connsiteX1" fmla="*/ 0 w 2549568"/>
                            <a:gd name="connsiteY1" fmla="*/ 261866 h 430327"/>
                            <a:gd name="connsiteX2" fmla="*/ 2549568 w 2549568"/>
                            <a:gd name="connsiteY2" fmla="*/ 0 h 430327"/>
                            <a:gd name="connsiteX3" fmla="*/ 1049285 w 2549568"/>
                            <a:gd name="connsiteY3" fmla="*/ 430327 h 430327"/>
                            <a:gd name="connsiteX0" fmla="*/ 1148303 w 2549568"/>
                            <a:gd name="connsiteY0" fmla="*/ 410390 h 410390"/>
                            <a:gd name="connsiteX1" fmla="*/ 0 w 2549568"/>
                            <a:gd name="connsiteY1" fmla="*/ 261866 h 410390"/>
                            <a:gd name="connsiteX2" fmla="*/ 2549568 w 2549568"/>
                            <a:gd name="connsiteY2" fmla="*/ 0 h 410390"/>
                            <a:gd name="connsiteX3" fmla="*/ 1148303 w 2549568"/>
                            <a:gd name="connsiteY3" fmla="*/ 410390 h 410390"/>
                            <a:gd name="connsiteX0" fmla="*/ 1148303 w 2549568"/>
                            <a:gd name="connsiteY0" fmla="*/ 418365 h 418365"/>
                            <a:gd name="connsiteX1" fmla="*/ 0 w 2549568"/>
                            <a:gd name="connsiteY1" fmla="*/ 261866 h 418365"/>
                            <a:gd name="connsiteX2" fmla="*/ 2549568 w 2549568"/>
                            <a:gd name="connsiteY2" fmla="*/ 0 h 418365"/>
                            <a:gd name="connsiteX3" fmla="*/ 1148303 w 2549568"/>
                            <a:gd name="connsiteY3" fmla="*/ 418365 h 418365"/>
                            <a:gd name="connsiteX0" fmla="*/ 1065784 w 2549568"/>
                            <a:gd name="connsiteY0" fmla="*/ 410390 h 410390"/>
                            <a:gd name="connsiteX1" fmla="*/ 0 w 2549568"/>
                            <a:gd name="connsiteY1" fmla="*/ 261866 h 410390"/>
                            <a:gd name="connsiteX2" fmla="*/ 2549568 w 2549568"/>
                            <a:gd name="connsiteY2" fmla="*/ 0 h 410390"/>
                            <a:gd name="connsiteX3" fmla="*/ 1065784 w 2549568"/>
                            <a:gd name="connsiteY3" fmla="*/ 410390 h 410390"/>
                            <a:gd name="connsiteX0" fmla="*/ 1107002 w 2549568"/>
                            <a:gd name="connsiteY0" fmla="*/ 417028 h 417028"/>
                            <a:gd name="connsiteX1" fmla="*/ 0 w 2549568"/>
                            <a:gd name="connsiteY1" fmla="*/ 261866 h 417028"/>
                            <a:gd name="connsiteX2" fmla="*/ 2549568 w 2549568"/>
                            <a:gd name="connsiteY2" fmla="*/ 0 h 417028"/>
                            <a:gd name="connsiteX3" fmla="*/ 1107002 w 2549568"/>
                            <a:gd name="connsiteY3" fmla="*/ 417028 h 417028"/>
                            <a:gd name="connsiteX0" fmla="*/ 1107002 w 2549568"/>
                            <a:gd name="connsiteY0" fmla="*/ 423666 h 423666"/>
                            <a:gd name="connsiteX1" fmla="*/ 0 w 2549568"/>
                            <a:gd name="connsiteY1" fmla="*/ 261866 h 423666"/>
                            <a:gd name="connsiteX2" fmla="*/ 2549568 w 2549568"/>
                            <a:gd name="connsiteY2" fmla="*/ 0 h 423666"/>
                            <a:gd name="connsiteX3" fmla="*/ 1107002 w 2549568"/>
                            <a:gd name="connsiteY3" fmla="*/ 423666 h 423666"/>
                            <a:gd name="connsiteX0" fmla="*/ 2875522 w 2875522"/>
                            <a:gd name="connsiteY0" fmla="*/ 674147 h 674147"/>
                            <a:gd name="connsiteX1" fmla="*/ 0 w 2875522"/>
                            <a:gd name="connsiteY1" fmla="*/ 261866 h 674147"/>
                            <a:gd name="connsiteX2" fmla="*/ 2549568 w 2875522"/>
                            <a:gd name="connsiteY2" fmla="*/ 0 h 674147"/>
                            <a:gd name="connsiteX3" fmla="*/ 2875522 w 2875522"/>
                            <a:gd name="connsiteY3" fmla="*/ 674147 h 674147"/>
                            <a:gd name="connsiteX0" fmla="*/ 2875522 w 3220382"/>
                            <a:gd name="connsiteY0" fmla="*/ 733084 h 733084"/>
                            <a:gd name="connsiteX1" fmla="*/ 0 w 3220382"/>
                            <a:gd name="connsiteY1" fmla="*/ 320803 h 733084"/>
                            <a:gd name="connsiteX2" fmla="*/ 3220382 w 3220382"/>
                            <a:gd name="connsiteY2" fmla="*/ 0 h 733084"/>
                            <a:gd name="connsiteX3" fmla="*/ 2875522 w 3220382"/>
                            <a:gd name="connsiteY3" fmla="*/ 733084 h 733084"/>
                            <a:gd name="connsiteX0" fmla="*/ 3363390 w 3363390"/>
                            <a:gd name="connsiteY0" fmla="*/ 806756 h 806756"/>
                            <a:gd name="connsiteX1" fmla="*/ 0 w 3363390"/>
                            <a:gd name="connsiteY1" fmla="*/ 320803 h 806756"/>
                            <a:gd name="connsiteX2" fmla="*/ 3220382 w 3363390"/>
                            <a:gd name="connsiteY2" fmla="*/ 0 h 806756"/>
                            <a:gd name="connsiteX3" fmla="*/ 3363390 w 3363390"/>
                            <a:gd name="connsiteY3" fmla="*/ 806756 h 806756"/>
                            <a:gd name="connsiteX0" fmla="*/ 3485354 w 3485354"/>
                            <a:gd name="connsiteY0" fmla="*/ 806756 h 806756"/>
                            <a:gd name="connsiteX1" fmla="*/ 0 w 3485354"/>
                            <a:gd name="connsiteY1" fmla="*/ 320802 h 806756"/>
                            <a:gd name="connsiteX2" fmla="*/ 3342346 w 3485354"/>
                            <a:gd name="connsiteY2" fmla="*/ 0 h 806756"/>
                            <a:gd name="connsiteX3" fmla="*/ 3485354 w 3485354"/>
                            <a:gd name="connsiteY3" fmla="*/ 806756 h 806756"/>
                            <a:gd name="connsiteX0" fmla="*/ 3387780 w 3387780"/>
                            <a:gd name="connsiteY0" fmla="*/ 789074 h 789074"/>
                            <a:gd name="connsiteX1" fmla="*/ 0 w 3387780"/>
                            <a:gd name="connsiteY1" fmla="*/ 320802 h 789074"/>
                            <a:gd name="connsiteX2" fmla="*/ 3342346 w 3387780"/>
                            <a:gd name="connsiteY2" fmla="*/ 0 h 789074"/>
                            <a:gd name="connsiteX3" fmla="*/ 3387780 w 3387780"/>
                            <a:gd name="connsiteY3" fmla="*/ 789074 h 78907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3387780" h="789074">
                              <a:moveTo>
                                <a:pt x="3387780" y="789074"/>
                              </a:moveTo>
                              <a:lnTo>
                                <a:pt x="0" y="320802"/>
                              </a:lnTo>
                              <a:lnTo>
                                <a:pt x="3342346" y="0"/>
                              </a:lnTo>
                              <a:lnTo>
                                <a:pt x="3387780" y="789074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61000">
                              <a:srgbClr val="1F2543"/>
                            </a:gs>
                            <a:gs pos="37000">
                              <a:srgbClr val="474F7A"/>
                            </a:gs>
                          </a:gsLst>
                          <a:lin ang="5400000" scaled="1"/>
                          <a:tileRect/>
                        </a:gra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6951404" name="Rectangle 1331658575"/>
                      <wps:cNvSpPr/>
                      <wps:spPr>
                        <a:xfrm>
                          <a:off x="0" y="101600"/>
                          <a:ext cx="3114676" cy="218440"/>
                        </a:xfrm>
                        <a:prstGeom prst="rect">
                          <a:avLst/>
                        </a:prstGeom>
                        <a:solidFill>
                          <a:srgbClr val="474F7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5E1212A" id="Group 14" o:spid="_x0000_s1026" style="position:absolute;margin-left:-91.5pt;margin-top:-113pt;width:631.55pt;height:149.95pt;rotation:180;z-index:-251636736;mso-width-relative:margin;mso-height-relative:margin" coordsize="80206,19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sOF1AwAAOBaAAAOAAAAZHJzL2Uyb0RvYy54bWzsXF1v3DYWfV9g/4MwjwtsLOpbRpwiSDdF&#10;gaAN2hRtH2VZ8wFopFlJiZP99XvupTRzNR5RtD0pEHT8YHM8vDy65/DrUiRffvd5Wzqfiqbd1NXN&#10;Qr1wF05R5fXdplrdLH778PbfycJpu6y6y8q6Km4WX4p28d2rf/7j5f3uuvDqdV3eFY2DQqr2+n53&#10;s1h33e766qrN18U2a1/Uu6LCl8u62WYdPjarq7smu0fp2/LKc93o6r5u7nZNnRdti/9+r79cvOLy&#10;l8si735eLtuic8qbBZ6t498N/76l31evXmbXqybbrTd5/xjZE55im20qgO6L+j7rMudjs3lQ1HaT&#10;N3VbL7sXeb29qpfLTV6wD/BGuUfe/NDUH3fsy+r6frXb0wRqj3h6crH5T59+aHa/7t43YOJ+twIX&#10;/Il8+bxstk5TgzPlJi79sIt4aOczM/hlz2DxuXNy/DNxPTdKwoWT4zuVuoEbpJrjfA0hHtjl6//M&#10;WF7p53j18mr0dPc71Jf2QEn7PEp+XWe7gplur0HJ+8bZ3MGBOFIqTWPXWzhVtkX1/bGt27woi9b5&#10;0GyyalUWjk/+0ePAbs9je92C0nkSvSiI0xAVk+hyVQSKuUYOfAZpEoHSnk+wG2g+96xk1/nHtvuh&#10;qLcEln1613a6St8hxRXyrn/0vK6qdtMVf6C05bZELf/XleM6946XACMONfDqOPufMrtSiVKu66yd&#10;PjVh9IcSGCoIfNdP5pGkkQUGRNn70fswjyGNrL3xBZIFYzK7NYakmTB8/MSoGb2aRyIeqZK6kRey&#10;KpyaMBqrkqRurPx5pIeqGDEkwb0P8xjSSDJmRJI0WzAms6NV2zH2V6uSJmHCTWVG/osoogPz/SgN&#10;fO6HMQDPdGCWwkuCleup0FNcjY1I0kh3YMYKLGt978M8hjR6RlMx+nGmphKmqZtM9EVTHRjmdGqy&#10;1xt3YEIVI9IDVcwYkmDf55JZFSOGNFK6fOqOzUiSZt2BGTFkdtGBHTAwKVgNw362HmYC+eeqnwog&#10;5WDOQpM2mhns6pbmY3JegFnI8BECYehBkbCi3DPGIFkaq0cZgz1p7D3KGLRIY+4GhsfWf3v3GwQD&#10;FAaUHAZ0CwdhQLNwEAbc6kq6yzpijblB0rm/WfQVYOGsMT/rmabvt/Wn4kPNObvDpLZXpX/8Q56y&#10;knn77oQfeyB5yDH83XGpe3Q4OKBrUYZ8w1+dH6MV5dSDW/8UQ468rNtCG5OfLO3eYeJJTCPbutzc&#10;vd2UJTnYNqvbN2XjfMrAXRAHb+PXfdGjbCXXkqoms+EZedI+TIVpitx2X8qCCi2rX4ol5tiofx5X&#10;Rg74ij1OludF1Sn91Tq7KzR8yEGILn5vwa5wgVTyEvj7svsCKJh8WLYups9PpgXHi3tj3Ur2MPoJ&#10;hgfTxnsLRq6rbm+83VR1c8qzEl71yDr/QJKmhli6re++IALhyAuStrv87aZpu3dZ273PGkzc8U+E&#10;3IjL1nXzv4Vzj/D1ZtH+92PWFAun/LFCMJRi1o1sHX8IwphiiEZ+cyu/qT5u39SQF60YaJyk/F05&#10;JJdNvf0dkfZrQsVXWZUDG71FhxakP7zp8BlfIVbPi9evOY0YF3XsXfXrLqfCiaUdPPnw+fes2TmU&#10;vFl0iHV+qocA7BDDoE4e8pJlVb/+2NXLDQU4CAYHnvoPCAZ1GPbVo8Iwcn3Pj+LgawWFvlJxYgoK&#10;wzD20yHIDhFdhUOdopCduJKt+RIUzoW4o9HbNsSVw/ElKDyMOSem4H9Igi9B4WND9UtQaLG2QSOP&#10;XNW6BIVYozOGn8cd2AxjMrsIP8wYD1Uxhjgyu8A4hDinOhcZ38lQ3YgkjThUN2OMOzAu+RsJCk8x&#10;JmnmwDNyEywC07z0RPajUD1OfTeeD24lwcqL8R4gJcbMSNLosarokucxpJRPD9XNfozbiiVjz1HF&#10;8zDHj1iVIAxU/87lwVrYeAHF89I4pHX5R6tixJAE9yXPY0gjBWfgw7w3kmaLeiyzK1vGnqWKctOU&#10;xy7PV1jXnWhg51LFiCEJfqIqXD6rYkSSND9alROMIRC8LGudeVmr7770spZWk/r+w5LVaEHJY1X6&#10;ZYtDnmFpSedFi6LuxGZZa0DnZa19XYLOQ4nD3+mnGHI8ZlkLSxEdLU/1Cw/3d7/tvt9kK16WWK6w&#10;9kQUHK333K6G1ch9jtvJrEMU3uegFYwekkq+rJAtLytkf4sVMhWoJPISN8bgOblvIqD+xGrfROxG&#10;2ITBzbTfexLhjZ/br5Ad7ZhQUagif7845iGq4a0NaIxnWxzDUI5wYWI0H02Xg8T3vARjpk5MmIwm&#10;AJj50BaLe8eMcjxVNgPI0V+XOwsgTSzdOB75zR7I3JYAx5MxM4DMnSY06YEQOmEjhJeGmLTN8nQs&#10;hBlAsvoEISzdkNTOVyWZ2xJAUksA2MYUpzxSzgaQrhdHIYcqOmUjhXJRfjiLcywFVgMIawpBaqEd&#10;mEWQJnuqZmAkvfNcydx9wTTlNntyLEeMLhB9oE0873p4mcExik5NGI26KBX7mLWBLDPOCTkIawpB&#10;cqsLnkWQJlIOE4wkmOQw+yBzQwQ7ro7lUCqK/YAHvPnm4bp+oJsHp6bYkuRGXuB7MXyZAZI2vLyC&#10;16kAm4KQ7PYlz2NIIyGJEUiSTJLMuCGzY6i04+tZmuCVX8jrES6npgiT/IZJjA29885IG62JEULS&#10;+yRNlOunPjYzUZ9iRJIsW/ghs/cljzEuYXxX/HneMH5oJxzG92oawviD3tBiKozX9dYiit+DUxSv&#10;KxW1CxQ9xObD31EUP3qIIcdjovjRrpPR5hT11sPL8P4hRtkuofcl9P57bE5REX4QA7uRIfTmNmIV&#10;ep849xHhMEiM6Je3mrkep3miOZxZSFI/TvA9HQFJIhXGvO59zvj7cmIBUyQ+iTE1E5GjMQ3eM4zJ&#10;7HJTsRHjeEY1s2VdZhfvds3vj+XsSF1OLDxpH8TXPUdy2ZzySFGwlhFGMTdKH4e/FHfGs2FhGGKy&#10;7tOMWqemGv6owVDDN2PI7Bx9mEuX0Udf8jyGNBKdixlp1CPZMjYysmVM9kvYdul5LA3GuCCyksaP&#10;g5CV0QkbYSwQpDDYDao8Cj/NCJJnTz8/iWP2RBpRBTBDSIJtuZI2llydlsQPcQrHao0x8BPf9eCN&#10;TlhLYkaQknhYpdfr+gw1hSDZxcoXPT+3F6Mn0ogkMTsh6T1IYvZE2lhyJSVJQuX5tJund2nC+/GL&#10;EBwB9WjbEJ0F9eIJk9Eqo+4ijVRNSGJCkOw+QxIThKTXlitpoyma5UpKgkEF9ZFWyBECp2E0tdXk&#10;LJqYEUaaRHgRSIuZZtVHmujS5z2RRrqZ2GpiTdZzRVF4rYWh4XGi0FoK+8MJ64byFFGMCJLfvlLN&#10;eyKN5p2Q/CpbsqRRYEfWqKXY4kgjvM/Ga2Sqx5z4uqIQ1BSC5PcZopggJL9PFMWKLMmvciMsEwTz&#10;9UsaWYov+yMeUr75lmJLllTSkizJL256wDoPT1jMlEmjQOG2DN7wwImpenweUQhqCuFMLcUEIfm1&#10;JksaWZIl+bXGkUYBjqvpYZgTU5SdRRQjwnlEMUJIfq3JkkaWZEl+sQga9lN7nZpgeDT7wgFCFdCM&#10;WCcmTB7OiM0IUkNvmH2ZESZEMeNIIxrozRCSX2uypJElWadFwRYs3D9jFTliY4OLcWjt6IStKDMI&#10;UhQfATkvF5gRJL996RgdZ3CkEYlihpD8HkSZgZBGlmRJUbAbz6fpLd1vw6kJhkctJXGjmHcM6cSE&#10;yYOWMoNwUhQzguRXiGL2RBqRKGYIya81WdLIkqyRKEES+iHNvnydmmD4LKKYER6IQqs4ZsYkv76P&#10;3hu7Z2Y9kUaPFMWWrOeK4icxXqNxS+GUjSgxvSLh7osTEyYnWooR4aQoGmoKQfIrRNE+TRj9KY24&#10;+zI6Ifn1bcmSRifIuuxROfselV4avkGlrzOntqjss+Gl8aFqGfapoANDVh5NhxMaw26S4a/ed9JX&#10;P4sdLZPPMBT4mG0quFOSr1BxluUGt3NUuP0SN2rU3e+bbs2XXQwXYqza/s6ZVevgSp6bBV6w9zct&#10;Tu9uWbVE4mDhI07rbyuZvKyFLKh6D2jlpr8MKAxgTO/z2zwrC7r1ULfPblMWv+DKHL2nZ3DncJBl&#10;tMHmwamZ4SiMyAV02ofDV3fo2xFpC8LlSpjF5UqYb/9KGJwVwF2nw54bajf6dlCFndJRmIT6fk3z&#10;nhtqW6PLVU/dCIrLYYIoxu4e2l7jqYSu+dFNdDjeQrfm0IWg/TE3uvaKz84M98CgHQ5ZCFG0UHyY&#10;7D9G2S776f7y/XQ/48anZVnjTjJcPcYpDKm4/unU/y+XQ526HIovEMY1ynoc1Fc+0z3N8jMPT4eL&#10;qV/9HwAA//8DAFBLAwQUAAYACAAAACEAuE/P/uEAAAANAQAADwAAAGRycy9kb3ducmV2LnhtbEyP&#10;wU7DMBBE70j8g7VI3Fo7CS0hxKkqJERPSLSVuLrxNg7E68h22/D3uCe4zWhHs2/q1WQHdkYfekcS&#10;srkAhtQ63VMnYb97nZXAQlSk1eAIJfxggFVze1OrSrsLfeB5GzuWSihUSoKJcaw4D61Bq8LcjUjp&#10;dnTeqpis77j26pLK7cBzIZbcqp7SB6NGfDHYfm9PVoJ+CMUeN5u1z9+/dot+8Wa646eU93fT+hlY&#10;xCn+heGKn9ChSUwHdyId2CBhlpVFGhOTyvNlUteMKEUG7CDhsXgC3tT8/4rmFwAA//8DAFBLAQIt&#10;ABQABgAIAAAAIQC2gziS/gAAAOEBAAATAAAAAAAAAAAAAAAAAAAAAABbQ29udGVudF9UeXBlc10u&#10;eG1sUEsBAi0AFAAGAAgAAAAhADj9If/WAAAAlAEAAAsAAAAAAAAAAAAAAAAALwEAAF9yZWxzLy5y&#10;ZWxzUEsBAi0AFAAGAAgAAAAhAFFCw4XUDAAA4FoAAA4AAAAAAAAAAAAAAAAALgIAAGRycy9lMm9E&#10;b2MueG1sUEsBAi0AFAAGAAgAAAAhALhPz/7hAAAADQEAAA8AAAAAAAAAAAAAAAAALg8AAGRycy9k&#10;b3ducmV2LnhtbFBLBQYAAAAABAAEAPMAAAA8EAAAAAA=&#10;">
              <v:shape id="Isosceles Triangle 3" o:spid="_x0000_s1027" style="position:absolute;left:26479;top:1016;width:49860;height:18024;rotation:180;visibility:visible;mso-wrap-style:square;v-text-anchor:middle" coordsize="3359908,1200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5wzxwAAAOMAAAAPAAAAZHJzL2Rvd25yZXYueG1sRE9LSwMx&#10;EL4L/ocwghdps1tKH9umRQRBrB7clp6HzTRZupksSWzXf98Igsf53rPeDq4TFwqx9aygHBcgiBuv&#10;WzYKDvvX0QJETMgaO8+k4IcibDf3d2ustL/yF13qZEQO4VihAptSX0kZG0sO49j3xJk7+eAw5TMY&#10;qQNec7jr5KQoZtJhy7nBYk8vlppz/e0UsDFoj81xJ58+dzZND/VHeG+VenwYnlcgEg3pX/znftN5&#10;/nxWlsvlvJjA708ZALm5AQAA//8DAFBLAQItABQABgAIAAAAIQDb4fbL7gAAAIUBAAATAAAAAAAA&#10;AAAAAAAAAAAAAABbQ29udGVudF9UeXBlc10ueG1sUEsBAi0AFAAGAAgAAAAhAFr0LFu/AAAAFQEA&#10;AAsAAAAAAAAAAAAAAAAAHwEAAF9yZWxzLy5yZWxzUEsBAi0AFAAGAAgAAAAhAN9DnDPHAAAA4wAA&#10;AA8AAAAAAAAAAAAAAAAABwIAAGRycy9kb3ducmV2LnhtbFBLBQYAAAAAAwADALcAAAD7AgAAAAA=&#10;" path="m,1190625l1021521,,3359908,1200150,,1190625xe" fillcolor="#474f7a" stroked="f" strokeweight="1pt">
                <v:stroke joinstyle="miter"/>
                <v:path arrowok="t" o:connecttype="custom" o:connectlocs="0,1788144;1515912,0;4986020,1802449;0,1788144" o:connectangles="0,0,0,0"/>
              </v:shape>
              <v:shape id="Isosceles Triangle 3" o:spid="_x0000_s1028" style="position:absolute;left:31178;top:1016;width:45574;height:15430;rotation:180;visibility:visible;mso-wrap-style:square;v-text-anchor:middle" coordsize="3608886,1231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iwfqywAAAOIAAAAPAAAAZHJzL2Rvd25yZXYueG1sRI9Ba8JA&#10;FITvBf/D8gRvdaO2saSuYisVDz2YmB68PbKvSTD7NmRXjf/eFQo9DjPzDbNY9aYRF+pcbVnBZByB&#10;IC6srrlUkB++nt9AOI+ssbFMCm7kYLUcPC0w0fbKKV0yX4oAYZeggsr7NpHSFRUZdGPbEgfv13YG&#10;fZBdKXWH1wA3jZxGUSwN1hwWKmzps6LilJ2Ngh+7+b7R8fhx3st9mmfbMs3tWqnRsF+/g/DU+//w&#10;X3unFbzG0Ww6i+cv8LgU7oBc3gEAAP//AwBQSwECLQAUAAYACAAAACEA2+H2y+4AAACFAQAAEwAA&#10;AAAAAAAAAAAAAAAAAAAAW0NvbnRlbnRfVHlwZXNdLnhtbFBLAQItABQABgAIAAAAIQBa9CxbvwAA&#10;ABUBAAALAAAAAAAAAAAAAAAAAB8BAABfcmVscy8ucmVsc1BLAQItABQABgAIAAAAIQB1iwfqywAA&#10;AOIAAAAPAAAAAAAAAAAAAAAAAAcCAABkcnMvZG93bnJldi54bWxQSwUGAAAAAAMAAwC3AAAA/wIA&#10;AAAA&#10;" path="m,1210995l1229758,,3608886,1231838,,1210995xe" fillcolor="#cedbe6 [3214]" stroked="f" strokeweight="1pt">
                <v:fill r:id="rId9" o:title="" color2="white [3212]" type="pattern"/>
                <v:stroke joinstyle="miter"/>
                <v:path arrowok="t" o:connecttype="custom" o:connectlocs="0,1516942;1552970,0;4557395,1543051;0,1516942" o:connectangles="0,0,0,0"/>
              </v:shape>
              <v:shape id="Isosceles Triangle 4" o:spid="_x0000_s1029" style="position:absolute;left:63690;width:16516;height:15233;rotation:1864496fd;visibility:visible;mso-wrap-style:square;v-text-anchor:middle" coordsize="1167344,10560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3VYsygAAAOMAAAAPAAAAZHJzL2Rvd25yZXYueG1sRI9BS8Qw&#10;EIXvgv8hjOBF3KSLdEvd7CKiIIJI6uJ5aMa22ExKk92t/945CB5n5s1779vulzCqE81piGyhWBlQ&#10;xG30A3cWDh/PtxWolJE9jpHJwg8l2O8uL7ZY+3hmR6cmd0pMONVooc95qrVObU8B0ypOxHL7inPA&#10;LOPcaT/jWczDqNfGlDrgwJLQ40SPPbXfzTFYaF4P1bt7isPx880544ripsyjtddXy8M9qExL/hf/&#10;fb94qX9XVOW6MhuhECZZgN79AgAA//8DAFBLAQItABQABgAIAAAAIQDb4fbL7gAAAIUBAAATAAAA&#10;AAAAAAAAAAAAAAAAAABbQ29udGVudF9UeXBlc10ueG1sUEsBAi0AFAAGAAgAAAAhAFr0LFu/AAAA&#10;FQEAAAsAAAAAAAAAAAAAAAAAHwEAAF9yZWxzLy5yZWxzUEsBAi0AFAAGAAgAAAAhAGTdVizKAAAA&#10;4wAAAA8AAAAAAAAAAAAAAAAABwIAAGRycy9kb3ducmV2LnhtbFBLBQYAAAAAAwADALcAAAD+AgAA&#10;AAA=&#10;" path="m,1056059l587010,r580334,1039321l,1056059xe" fillcolor="#1f2543" stroked="f" strokeweight="1pt">
                <v:stroke joinstyle="miter"/>
                <v:path arrowok="t" o:connecttype="custom" o:connectlocs="0,1523365;830540,0;1651635,1499220;0,1523365" o:connectangles="0,0,0,0"/>
              </v:shape>
              <v:shape id="Isosceles Triangle 3" o:spid="_x0000_s1030" style="position:absolute;left:61087;top:10287;width:8937;height:8615;rotation:180;visibility:visible;mso-wrap-style:square;v-text-anchor:middle" coordsize="3387780,7890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qlIyQAAAOMAAAAPAAAAZHJzL2Rvd25yZXYueG1sRE9BbsIw&#10;ELwj8QdrkXojNgVSFDAIVWpFT7RpOXBb4iWJiNdR7EL6+7oSUue2OzszO6tNbxtxpc7XjjVMEgWC&#10;uHCm5lLD1+fLeAHCB2SDjWPS8EMeNuvhYIWZcTf+oGseShFN2GeooQqhzaT0RUUWfeJa4sidXWcx&#10;xLErpenwFs1tIx+VSqXFmmNChS09V1Rc8m+rYf9+mCqTm+lba2f7Oj/Z5un4qvXDqN8uQQTqw//x&#10;Xb0z8f00YpLOVQp/neIC5PoXAAD//wMAUEsBAi0AFAAGAAgAAAAhANvh9svuAAAAhQEAABMAAAAA&#10;AAAAAAAAAAAAAAAAAFtDb250ZW50X1R5cGVzXS54bWxQSwECLQAUAAYACAAAACEAWvQsW78AAAAV&#10;AQAACwAAAAAAAAAAAAAAAAAfAQAAX3JlbHMvLnJlbHNQSwECLQAUAAYACAAAACEA6+6pSMkAAADj&#10;AAAADwAAAAAAAAAAAAAAAAAHAgAAZHJzL2Rvd25yZXYueG1sUEsFBgAAAAADAAMAtwAAAP0CAAAA&#10;AA==&#10;" path="m3387780,789074l,320802,3342346,r45434,789074xe" fillcolor="#474f7a" strokecolor="white [3212]" strokeweight="1pt">
                <v:fill color2="#1f2543" rotate="t" colors="0 #474f7a;24248f #474f7a" focus="100%" type="gradient"/>
                <v:stroke joinstyle="miter"/>
                <v:path arrowok="t" o:connecttype="custom" o:connectlocs="893780,861578;0,350279;881793,0;893780,861578" o:connectangles="0,0,0,0"/>
              </v:shape>
              <v:rect id="Rectangle 1331658575" o:spid="_x0000_s1031" style="position:absolute;top:1016;width:31146;height:21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HueywAAAOEAAAAPAAAAZHJzL2Rvd25yZXYueG1sRI9Ba8JA&#10;FITvhf6H5RV6041Fg0ZXEaXQWjwYvXh7Zp9JMPs2za5J+u+7BaHHYWa+YRar3lSipcaVlhWMhhEI&#10;4szqknMFp+P7YArCeWSNlWVS8EMOVsvnpwUm2nZ8oDb1uQgQdgkqKLyvEyldVpBBN7Q1cfCutjHo&#10;g2xyqRvsAtxU8i2KYmmw5LBQYE2bgrJbejcKvtPdtt2c75fd5eq23VfcnT73a6VeX/r1HISn3v+H&#10;H+0PrWASzyajcTSGv0fhDcjlLwAAAP//AwBQSwECLQAUAAYACAAAACEA2+H2y+4AAACFAQAAEwAA&#10;AAAAAAAAAAAAAAAAAAAAW0NvbnRlbnRfVHlwZXNdLnhtbFBLAQItABQABgAIAAAAIQBa9CxbvwAA&#10;ABUBAAALAAAAAAAAAAAAAAAAAB8BAABfcmVscy8ucmVsc1BLAQItABQABgAIAAAAIQDQKHueywAA&#10;AOEAAAAPAAAAAAAAAAAAAAAAAAcCAABkcnMvZG93bnJldi54bWxQSwUGAAAAAAMAAwC3AAAA/wIA&#10;AAAA&#10;" fillcolor="#474f7a" stroked="f" strokeweight="1pt"/>
            </v:group>
          </w:pict>
        </mc:Fallback>
      </mc:AlternateContent>
    </w:r>
    <w:r w:rsidR="00DE62F1">
      <w:tab/>
    </w:r>
    <w:r w:rsidR="00F71471">
      <w:tab/>
    </w:r>
    <w:r w:rsidR="00F71471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F74E2C" w14:textId="77777777" w:rsidR="0002791D" w:rsidRDefault="0002791D" w:rsidP="00376205">
      <w:r>
        <w:separator/>
      </w:r>
    </w:p>
  </w:footnote>
  <w:footnote w:type="continuationSeparator" w:id="0">
    <w:p w14:paraId="2F86833B" w14:textId="77777777" w:rsidR="0002791D" w:rsidRDefault="0002791D" w:rsidP="003762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B6EC7" w14:textId="5456AE96" w:rsidR="00930E3A" w:rsidRDefault="00930E3A" w:rsidP="00930E3A">
    <w:pPr>
      <w:pStyle w:val="Header"/>
      <w:spacing w:after="480"/>
    </w:pPr>
    <w:r>
      <w:rPr>
        <w:noProof/>
      </w:rPr>
      <mc:AlternateContent>
        <mc:Choice Requires="wpg">
          <w:drawing>
            <wp:anchor distT="0" distB="0" distL="114300" distR="114300" simplePos="0" relativeHeight="251676672" behindDoc="1" locked="0" layoutInCell="1" allowOverlap="1" wp14:anchorId="1C748D55" wp14:editId="0DA136F2">
              <wp:simplePos x="0" y="0"/>
              <wp:positionH relativeFrom="column">
                <wp:posOffset>-692150</wp:posOffset>
              </wp:positionH>
              <wp:positionV relativeFrom="paragraph">
                <wp:posOffset>-179705</wp:posOffset>
              </wp:positionV>
              <wp:extent cx="8020685" cy="1904049"/>
              <wp:effectExtent l="0" t="0" r="0" b="20320"/>
              <wp:wrapNone/>
              <wp:docPr id="2133679128" name="Group 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020685" cy="1904049"/>
                        <a:chOff x="0" y="0"/>
                        <a:chExt cx="8020685" cy="1904049"/>
                      </a:xfrm>
                    </wpg:grpSpPr>
                    <wps:wsp>
                      <wps:cNvPr id="436191134" name="Isosceles Triangle 3"/>
                      <wps:cNvSpPr/>
                      <wps:spPr>
                        <a:xfrm rot="10800000">
                          <a:off x="2647950" y="101600"/>
                          <a:ext cx="4986020" cy="1802449"/>
                        </a:xfrm>
                        <a:custGeom>
                          <a:avLst/>
                          <a:gdLst>
                            <a:gd name="connsiteX0" fmla="*/ 0 w 2886075"/>
                            <a:gd name="connsiteY0" fmla="*/ 1181100 h 1181100"/>
                            <a:gd name="connsiteX1" fmla="*/ 1443038 w 2886075"/>
                            <a:gd name="connsiteY1" fmla="*/ 0 h 1181100"/>
                            <a:gd name="connsiteX2" fmla="*/ 2886075 w 2886075"/>
                            <a:gd name="connsiteY2" fmla="*/ 1181100 h 1181100"/>
                            <a:gd name="connsiteX3" fmla="*/ 0 w 2886075"/>
                            <a:gd name="connsiteY3" fmla="*/ 1181100 h 1181100"/>
                            <a:gd name="connsiteX0" fmla="*/ 0 w 3333750"/>
                            <a:gd name="connsiteY0" fmla="*/ 1190625 h 1190625"/>
                            <a:gd name="connsiteX1" fmla="*/ 1890713 w 3333750"/>
                            <a:gd name="connsiteY1" fmla="*/ 0 h 1190625"/>
                            <a:gd name="connsiteX2" fmla="*/ 3333750 w 3333750"/>
                            <a:gd name="connsiteY2" fmla="*/ 1181100 h 1190625"/>
                            <a:gd name="connsiteX3" fmla="*/ 0 w 3333750"/>
                            <a:gd name="connsiteY3" fmla="*/ 1190625 h 1190625"/>
                            <a:gd name="connsiteX0" fmla="*/ 0 w 3333750"/>
                            <a:gd name="connsiteY0" fmla="*/ 1190625 h 1190625"/>
                            <a:gd name="connsiteX1" fmla="*/ 985838 w 3333750"/>
                            <a:gd name="connsiteY1" fmla="*/ 0 h 1190625"/>
                            <a:gd name="connsiteX2" fmla="*/ 3333750 w 3333750"/>
                            <a:gd name="connsiteY2" fmla="*/ 1181100 h 1190625"/>
                            <a:gd name="connsiteX3" fmla="*/ 0 w 3333750"/>
                            <a:gd name="connsiteY3" fmla="*/ 1190625 h 1190625"/>
                            <a:gd name="connsiteX0" fmla="*/ 0 w 3369433"/>
                            <a:gd name="connsiteY0" fmla="*/ 1190625 h 1190625"/>
                            <a:gd name="connsiteX1" fmla="*/ 1021521 w 3369433"/>
                            <a:gd name="connsiteY1" fmla="*/ 0 h 1190625"/>
                            <a:gd name="connsiteX2" fmla="*/ 3369433 w 3369433"/>
                            <a:gd name="connsiteY2" fmla="*/ 1181100 h 1190625"/>
                            <a:gd name="connsiteX3" fmla="*/ 0 w 3369433"/>
                            <a:gd name="connsiteY3" fmla="*/ 1190625 h 1190625"/>
                            <a:gd name="connsiteX0" fmla="*/ 0 w 3359908"/>
                            <a:gd name="connsiteY0" fmla="*/ 1190625 h 1200150"/>
                            <a:gd name="connsiteX1" fmla="*/ 1021521 w 3359908"/>
                            <a:gd name="connsiteY1" fmla="*/ 0 h 1200150"/>
                            <a:gd name="connsiteX2" fmla="*/ 3359908 w 3359908"/>
                            <a:gd name="connsiteY2" fmla="*/ 1200150 h 1200150"/>
                            <a:gd name="connsiteX3" fmla="*/ 0 w 3359908"/>
                            <a:gd name="connsiteY3" fmla="*/ 1190625 h 12001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3359908" h="1200150">
                              <a:moveTo>
                                <a:pt x="0" y="1190625"/>
                              </a:moveTo>
                              <a:lnTo>
                                <a:pt x="1021521" y="0"/>
                              </a:lnTo>
                              <a:lnTo>
                                <a:pt x="3359908" y="1200150"/>
                              </a:lnTo>
                              <a:lnTo>
                                <a:pt x="0" y="11906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74F7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14003306" name="Isosceles Triangle 3"/>
                      <wps:cNvSpPr/>
                      <wps:spPr>
                        <a:xfrm rot="10800000">
                          <a:off x="3117850" y="101600"/>
                          <a:ext cx="4557395" cy="1543051"/>
                        </a:xfrm>
                        <a:custGeom>
                          <a:avLst/>
                          <a:gdLst>
                            <a:gd name="connsiteX0" fmla="*/ 0 w 2886075"/>
                            <a:gd name="connsiteY0" fmla="*/ 1181100 h 1181100"/>
                            <a:gd name="connsiteX1" fmla="*/ 1443038 w 2886075"/>
                            <a:gd name="connsiteY1" fmla="*/ 0 h 1181100"/>
                            <a:gd name="connsiteX2" fmla="*/ 2886075 w 2886075"/>
                            <a:gd name="connsiteY2" fmla="*/ 1181100 h 1181100"/>
                            <a:gd name="connsiteX3" fmla="*/ 0 w 2886075"/>
                            <a:gd name="connsiteY3" fmla="*/ 1181100 h 1181100"/>
                            <a:gd name="connsiteX0" fmla="*/ 0 w 3333750"/>
                            <a:gd name="connsiteY0" fmla="*/ 1190625 h 1190625"/>
                            <a:gd name="connsiteX1" fmla="*/ 1890713 w 3333750"/>
                            <a:gd name="connsiteY1" fmla="*/ 0 h 1190625"/>
                            <a:gd name="connsiteX2" fmla="*/ 3333750 w 3333750"/>
                            <a:gd name="connsiteY2" fmla="*/ 1181100 h 1190625"/>
                            <a:gd name="connsiteX3" fmla="*/ 0 w 3333750"/>
                            <a:gd name="connsiteY3" fmla="*/ 1190625 h 1190625"/>
                            <a:gd name="connsiteX0" fmla="*/ 0 w 3333750"/>
                            <a:gd name="connsiteY0" fmla="*/ 1190625 h 1190625"/>
                            <a:gd name="connsiteX1" fmla="*/ 985838 w 3333750"/>
                            <a:gd name="connsiteY1" fmla="*/ 0 h 1190625"/>
                            <a:gd name="connsiteX2" fmla="*/ 3333750 w 3333750"/>
                            <a:gd name="connsiteY2" fmla="*/ 1181100 h 1190625"/>
                            <a:gd name="connsiteX3" fmla="*/ 0 w 3333750"/>
                            <a:gd name="connsiteY3" fmla="*/ 1190625 h 1190625"/>
                            <a:gd name="connsiteX0" fmla="*/ 0 w 3369433"/>
                            <a:gd name="connsiteY0" fmla="*/ 1190625 h 1190625"/>
                            <a:gd name="connsiteX1" fmla="*/ 1021521 w 3369433"/>
                            <a:gd name="connsiteY1" fmla="*/ 0 h 1190625"/>
                            <a:gd name="connsiteX2" fmla="*/ 3369433 w 3369433"/>
                            <a:gd name="connsiteY2" fmla="*/ 1181100 h 1190625"/>
                            <a:gd name="connsiteX3" fmla="*/ 0 w 3369433"/>
                            <a:gd name="connsiteY3" fmla="*/ 1190625 h 1190625"/>
                            <a:gd name="connsiteX0" fmla="*/ 0 w 3359908"/>
                            <a:gd name="connsiteY0" fmla="*/ 1190625 h 1200150"/>
                            <a:gd name="connsiteX1" fmla="*/ 1021521 w 3359908"/>
                            <a:gd name="connsiteY1" fmla="*/ 0 h 1200150"/>
                            <a:gd name="connsiteX2" fmla="*/ 3359908 w 3359908"/>
                            <a:gd name="connsiteY2" fmla="*/ 1200150 h 1200150"/>
                            <a:gd name="connsiteX3" fmla="*/ 0 w 3359908"/>
                            <a:gd name="connsiteY3" fmla="*/ 1190625 h 1200150"/>
                            <a:gd name="connsiteX0" fmla="*/ 0 w 3608886"/>
                            <a:gd name="connsiteY0" fmla="*/ 1179307 h 1200150"/>
                            <a:gd name="connsiteX1" fmla="*/ 1270499 w 3608886"/>
                            <a:gd name="connsiteY1" fmla="*/ 0 h 1200150"/>
                            <a:gd name="connsiteX2" fmla="*/ 3608886 w 3608886"/>
                            <a:gd name="connsiteY2" fmla="*/ 1200150 h 1200150"/>
                            <a:gd name="connsiteX3" fmla="*/ 0 w 3608886"/>
                            <a:gd name="connsiteY3" fmla="*/ 1179307 h 1200150"/>
                            <a:gd name="connsiteX0" fmla="*/ 0 w 3608886"/>
                            <a:gd name="connsiteY0" fmla="*/ 1224576 h 1245419"/>
                            <a:gd name="connsiteX1" fmla="*/ 1229758 w 3608886"/>
                            <a:gd name="connsiteY1" fmla="*/ 0 h 1245419"/>
                            <a:gd name="connsiteX2" fmla="*/ 3608886 w 3608886"/>
                            <a:gd name="connsiteY2" fmla="*/ 1245419 h 1245419"/>
                            <a:gd name="connsiteX3" fmla="*/ 0 w 3608886"/>
                            <a:gd name="connsiteY3" fmla="*/ 1224576 h 1245419"/>
                            <a:gd name="connsiteX0" fmla="*/ 0 w 3608886"/>
                            <a:gd name="connsiteY0" fmla="*/ 1210995 h 1231838"/>
                            <a:gd name="connsiteX1" fmla="*/ 1229758 w 3608886"/>
                            <a:gd name="connsiteY1" fmla="*/ 0 h 1231838"/>
                            <a:gd name="connsiteX2" fmla="*/ 3608886 w 3608886"/>
                            <a:gd name="connsiteY2" fmla="*/ 1231838 h 1231838"/>
                            <a:gd name="connsiteX3" fmla="*/ 0 w 3608886"/>
                            <a:gd name="connsiteY3" fmla="*/ 1210995 h 123183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3608886" h="1231838">
                              <a:moveTo>
                                <a:pt x="0" y="1210995"/>
                              </a:moveTo>
                              <a:lnTo>
                                <a:pt x="1229758" y="0"/>
                              </a:lnTo>
                              <a:lnTo>
                                <a:pt x="3608886" y="1231838"/>
                              </a:lnTo>
                              <a:lnTo>
                                <a:pt x="0" y="1210995"/>
                              </a:lnTo>
                              <a:close/>
                            </a:path>
                          </a:pathLst>
                        </a:custGeom>
                        <a:pattFill prst="wdUpDiag">
                          <a:fgClr>
                            <a:schemeClr val="bg2"/>
                          </a:fgClr>
                          <a:bgClr>
                            <a:schemeClr val="bg1"/>
                          </a:bgClr>
                        </a:patt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3774107" name="Isosceles Triangle 4"/>
                      <wps:cNvSpPr/>
                      <wps:spPr>
                        <a:xfrm rot="1706997">
                          <a:off x="6369050" y="0"/>
                          <a:ext cx="1651635" cy="1523365"/>
                        </a:xfrm>
                        <a:custGeom>
                          <a:avLst/>
                          <a:gdLst>
                            <a:gd name="connsiteX0" fmla="*/ 0 w 838200"/>
                            <a:gd name="connsiteY0" fmla="*/ 483228 h 483228"/>
                            <a:gd name="connsiteX1" fmla="*/ 419100 w 838200"/>
                            <a:gd name="connsiteY1" fmla="*/ 0 h 483228"/>
                            <a:gd name="connsiteX2" fmla="*/ 838200 w 838200"/>
                            <a:gd name="connsiteY2" fmla="*/ 483228 h 483228"/>
                            <a:gd name="connsiteX3" fmla="*/ 0 w 838200"/>
                            <a:gd name="connsiteY3" fmla="*/ 483228 h 483228"/>
                            <a:gd name="connsiteX0" fmla="*/ 0 w 838200"/>
                            <a:gd name="connsiteY0" fmla="*/ 983608 h 983608"/>
                            <a:gd name="connsiteX1" fmla="*/ 295183 w 838200"/>
                            <a:gd name="connsiteY1" fmla="*/ 0 h 983608"/>
                            <a:gd name="connsiteX2" fmla="*/ 838200 w 838200"/>
                            <a:gd name="connsiteY2" fmla="*/ 983608 h 983608"/>
                            <a:gd name="connsiteX3" fmla="*/ 0 w 838200"/>
                            <a:gd name="connsiteY3" fmla="*/ 983608 h 983608"/>
                            <a:gd name="connsiteX0" fmla="*/ 0 w 647792"/>
                            <a:gd name="connsiteY0" fmla="*/ 1027656 h 1027656"/>
                            <a:gd name="connsiteX1" fmla="*/ 104775 w 647792"/>
                            <a:gd name="connsiteY1" fmla="*/ 0 h 1027656"/>
                            <a:gd name="connsiteX2" fmla="*/ 647792 w 647792"/>
                            <a:gd name="connsiteY2" fmla="*/ 983608 h 1027656"/>
                            <a:gd name="connsiteX3" fmla="*/ 0 w 647792"/>
                            <a:gd name="connsiteY3" fmla="*/ 1027656 h 1027656"/>
                            <a:gd name="connsiteX0" fmla="*/ 0 w 716335"/>
                            <a:gd name="connsiteY0" fmla="*/ 1023235 h 1023235"/>
                            <a:gd name="connsiteX1" fmla="*/ 173318 w 716335"/>
                            <a:gd name="connsiteY1" fmla="*/ 0 h 1023235"/>
                            <a:gd name="connsiteX2" fmla="*/ 716335 w 716335"/>
                            <a:gd name="connsiteY2" fmla="*/ 983608 h 1023235"/>
                            <a:gd name="connsiteX3" fmla="*/ 0 w 716335"/>
                            <a:gd name="connsiteY3" fmla="*/ 1023235 h 1023235"/>
                            <a:gd name="connsiteX0" fmla="*/ 0 w 1167344"/>
                            <a:gd name="connsiteY0" fmla="*/ 1000346 h 1000346"/>
                            <a:gd name="connsiteX1" fmla="*/ 624327 w 1167344"/>
                            <a:gd name="connsiteY1" fmla="*/ 0 h 1000346"/>
                            <a:gd name="connsiteX2" fmla="*/ 1167344 w 1167344"/>
                            <a:gd name="connsiteY2" fmla="*/ 983608 h 1000346"/>
                            <a:gd name="connsiteX3" fmla="*/ 0 w 1167344"/>
                            <a:gd name="connsiteY3" fmla="*/ 1000346 h 1000346"/>
                            <a:gd name="connsiteX0" fmla="*/ 0 w 1167344"/>
                            <a:gd name="connsiteY0" fmla="*/ 1056059 h 1056059"/>
                            <a:gd name="connsiteX1" fmla="*/ 587010 w 1167344"/>
                            <a:gd name="connsiteY1" fmla="*/ 0 h 1056059"/>
                            <a:gd name="connsiteX2" fmla="*/ 1167344 w 1167344"/>
                            <a:gd name="connsiteY2" fmla="*/ 1039321 h 1056059"/>
                            <a:gd name="connsiteX3" fmla="*/ 0 w 1167344"/>
                            <a:gd name="connsiteY3" fmla="*/ 1056059 h 105605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167344" h="1056059">
                              <a:moveTo>
                                <a:pt x="0" y="1056059"/>
                              </a:moveTo>
                              <a:lnTo>
                                <a:pt x="587010" y="0"/>
                              </a:lnTo>
                              <a:lnTo>
                                <a:pt x="1167344" y="1039321"/>
                              </a:lnTo>
                              <a:lnTo>
                                <a:pt x="0" y="10560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254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38770088" name="Isosceles Triangle 3"/>
                      <wps:cNvSpPr/>
                      <wps:spPr>
                        <a:xfrm rot="10800000">
                          <a:off x="6108700" y="1028700"/>
                          <a:ext cx="893780" cy="861578"/>
                        </a:xfrm>
                        <a:custGeom>
                          <a:avLst/>
                          <a:gdLst>
                            <a:gd name="connsiteX0" fmla="*/ 0 w 2886075"/>
                            <a:gd name="connsiteY0" fmla="*/ 1181100 h 1181100"/>
                            <a:gd name="connsiteX1" fmla="*/ 1443038 w 2886075"/>
                            <a:gd name="connsiteY1" fmla="*/ 0 h 1181100"/>
                            <a:gd name="connsiteX2" fmla="*/ 2886075 w 2886075"/>
                            <a:gd name="connsiteY2" fmla="*/ 1181100 h 1181100"/>
                            <a:gd name="connsiteX3" fmla="*/ 0 w 2886075"/>
                            <a:gd name="connsiteY3" fmla="*/ 1181100 h 1181100"/>
                            <a:gd name="connsiteX0" fmla="*/ 0 w 3333750"/>
                            <a:gd name="connsiteY0" fmla="*/ 1190625 h 1190625"/>
                            <a:gd name="connsiteX1" fmla="*/ 1890713 w 3333750"/>
                            <a:gd name="connsiteY1" fmla="*/ 0 h 1190625"/>
                            <a:gd name="connsiteX2" fmla="*/ 3333750 w 3333750"/>
                            <a:gd name="connsiteY2" fmla="*/ 1181100 h 1190625"/>
                            <a:gd name="connsiteX3" fmla="*/ 0 w 3333750"/>
                            <a:gd name="connsiteY3" fmla="*/ 1190625 h 1190625"/>
                            <a:gd name="connsiteX0" fmla="*/ 0 w 3333750"/>
                            <a:gd name="connsiteY0" fmla="*/ 1190625 h 1190625"/>
                            <a:gd name="connsiteX1" fmla="*/ 985838 w 3333750"/>
                            <a:gd name="connsiteY1" fmla="*/ 0 h 1190625"/>
                            <a:gd name="connsiteX2" fmla="*/ 3333750 w 3333750"/>
                            <a:gd name="connsiteY2" fmla="*/ 1181100 h 1190625"/>
                            <a:gd name="connsiteX3" fmla="*/ 0 w 3333750"/>
                            <a:gd name="connsiteY3" fmla="*/ 1190625 h 1190625"/>
                            <a:gd name="connsiteX0" fmla="*/ 1045670 w 2347913"/>
                            <a:gd name="connsiteY0" fmla="*/ 1555603 h 1555603"/>
                            <a:gd name="connsiteX1" fmla="*/ 1 w 2347913"/>
                            <a:gd name="connsiteY1" fmla="*/ 0 h 1555603"/>
                            <a:gd name="connsiteX2" fmla="*/ 2347913 w 2347913"/>
                            <a:gd name="connsiteY2" fmla="*/ 1181100 h 1555603"/>
                            <a:gd name="connsiteX3" fmla="*/ 1045670 w 2347913"/>
                            <a:gd name="connsiteY3" fmla="*/ 1555603 h 1555603"/>
                            <a:gd name="connsiteX0" fmla="*/ 785220 w 2087463"/>
                            <a:gd name="connsiteY0" fmla="*/ 374503 h 374503"/>
                            <a:gd name="connsiteX1" fmla="*/ 0 w 2087463"/>
                            <a:gd name="connsiteY1" fmla="*/ 178129 h 374503"/>
                            <a:gd name="connsiteX2" fmla="*/ 2087463 w 2087463"/>
                            <a:gd name="connsiteY2" fmla="*/ 0 h 374503"/>
                            <a:gd name="connsiteX3" fmla="*/ 785220 w 2087463"/>
                            <a:gd name="connsiteY3" fmla="*/ 374503 h 374503"/>
                            <a:gd name="connsiteX0" fmla="*/ 785220 w 2351522"/>
                            <a:gd name="connsiteY0" fmla="*/ 438302 h 438302"/>
                            <a:gd name="connsiteX1" fmla="*/ 0 w 2351522"/>
                            <a:gd name="connsiteY1" fmla="*/ 241928 h 438302"/>
                            <a:gd name="connsiteX2" fmla="*/ 2351522 w 2351522"/>
                            <a:gd name="connsiteY2" fmla="*/ 0 h 438302"/>
                            <a:gd name="connsiteX3" fmla="*/ 785220 w 2351522"/>
                            <a:gd name="connsiteY3" fmla="*/ 438302 h 438302"/>
                            <a:gd name="connsiteX0" fmla="*/ 851239 w 2351522"/>
                            <a:gd name="connsiteY0" fmla="*/ 430327 h 430327"/>
                            <a:gd name="connsiteX1" fmla="*/ 0 w 2351522"/>
                            <a:gd name="connsiteY1" fmla="*/ 241928 h 430327"/>
                            <a:gd name="connsiteX2" fmla="*/ 2351522 w 2351522"/>
                            <a:gd name="connsiteY2" fmla="*/ 0 h 430327"/>
                            <a:gd name="connsiteX3" fmla="*/ 851239 w 2351522"/>
                            <a:gd name="connsiteY3" fmla="*/ 430327 h 430327"/>
                            <a:gd name="connsiteX0" fmla="*/ 1049285 w 2549568"/>
                            <a:gd name="connsiteY0" fmla="*/ 430327 h 430327"/>
                            <a:gd name="connsiteX1" fmla="*/ 0 w 2549568"/>
                            <a:gd name="connsiteY1" fmla="*/ 261866 h 430327"/>
                            <a:gd name="connsiteX2" fmla="*/ 2549568 w 2549568"/>
                            <a:gd name="connsiteY2" fmla="*/ 0 h 430327"/>
                            <a:gd name="connsiteX3" fmla="*/ 1049285 w 2549568"/>
                            <a:gd name="connsiteY3" fmla="*/ 430327 h 430327"/>
                            <a:gd name="connsiteX0" fmla="*/ 1148303 w 2549568"/>
                            <a:gd name="connsiteY0" fmla="*/ 410390 h 410390"/>
                            <a:gd name="connsiteX1" fmla="*/ 0 w 2549568"/>
                            <a:gd name="connsiteY1" fmla="*/ 261866 h 410390"/>
                            <a:gd name="connsiteX2" fmla="*/ 2549568 w 2549568"/>
                            <a:gd name="connsiteY2" fmla="*/ 0 h 410390"/>
                            <a:gd name="connsiteX3" fmla="*/ 1148303 w 2549568"/>
                            <a:gd name="connsiteY3" fmla="*/ 410390 h 410390"/>
                            <a:gd name="connsiteX0" fmla="*/ 1148303 w 2549568"/>
                            <a:gd name="connsiteY0" fmla="*/ 418365 h 418365"/>
                            <a:gd name="connsiteX1" fmla="*/ 0 w 2549568"/>
                            <a:gd name="connsiteY1" fmla="*/ 261866 h 418365"/>
                            <a:gd name="connsiteX2" fmla="*/ 2549568 w 2549568"/>
                            <a:gd name="connsiteY2" fmla="*/ 0 h 418365"/>
                            <a:gd name="connsiteX3" fmla="*/ 1148303 w 2549568"/>
                            <a:gd name="connsiteY3" fmla="*/ 418365 h 418365"/>
                            <a:gd name="connsiteX0" fmla="*/ 1065784 w 2549568"/>
                            <a:gd name="connsiteY0" fmla="*/ 410390 h 410390"/>
                            <a:gd name="connsiteX1" fmla="*/ 0 w 2549568"/>
                            <a:gd name="connsiteY1" fmla="*/ 261866 h 410390"/>
                            <a:gd name="connsiteX2" fmla="*/ 2549568 w 2549568"/>
                            <a:gd name="connsiteY2" fmla="*/ 0 h 410390"/>
                            <a:gd name="connsiteX3" fmla="*/ 1065784 w 2549568"/>
                            <a:gd name="connsiteY3" fmla="*/ 410390 h 410390"/>
                            <a:gd name="connsiteX0" fmla="*/ 1107002 w 2549568"/>
                            <a:gd name="connsiteY0" fmla="*/ 417028 h 417028"/>
                            <a:gd name="connsiteX1" fmla="*/ 0 w 2549568"/>
                            <a:gd name="connsiteY1" fmla="*/ 261866 h 417028"/>
                            <a:gd name="connsiteX2" fmla="*/ 2549568 w 2549568"/>
                            <a:gd name="connsiteY2" fmla="*/ 0 h 417028"/>
                            <a:gd name="connsiteX3" fmla="*/ 1107002 w 2549568"/>
                            <a:gd name="connsiteY3" fmla="*/ 417028 h 417028"/>
                            <a:gd name="connsiteX0" fmla="*/ 1107002 w 2549568"/>
                            <a:gd name="connsiteY0" fmla="*/ 423666 h 423666"/>
                            <a:gd name="connsiteX1" fmla="*/ 0 w 2549568"/>
                            <a:gd name="connsiteY1" fmla="*/ 261866 h 423666"/>
                            <a:gd name="connsiteX2" fmla="*/ 2549568 w 2549568"/>
                            <a:gd name="connsiteY2" fmla="*/ 0 h 423666"/>
                            <a:gd name="connsiteX3" fmla="*/ 1107002 w 2549568"/>
                            <a:gd name="connsiteY3" fmla="*/ 423666 h 423666"/>
                            <a:gd name="connsiteX0" fmla="*/ 2875522 w 2875522"/>
                            <a:gd name="connsiteY0" fmla="*/ 674147 h 674147"/>
                            <a:gd name="connsiteX1" fmla="*/ 0 w 2875522"/>
                            <a:gd name="connsiteY1" fmla="*/ 261866 h 674147"/>
                            <a:gd name="connsiteX2" fmla="*/ 2549568 w 2875522"/>
                            <a:gd name="connsiteY2" fmla="*/ 0 h 674147"/>
                            <a:gd name="connsiteX3" fmla="*/ 2875522 w 2875522"/>
                            <a:gd name="connsiteY3" fmla="*/ 674147 h 674147"/>
                            <a:gd name="connsiteX0" fmla="*/ 2875522 w 3220382"/>
                            <a:gd name="connsiteY0" fmla="*/ 733084 h 733084"/>
                            <a:gd name="connsiteX1" fmla="*/ 0 w 3220382"/>
                            <a:gd name="connsiteY1" fmla="*/ 320803 h 733084"/>
                            <a:gd name="connsiteX2" fmla="*/ 3220382 w 3220382"/>
                            <a:gd name="connsiteY2" fmla="*/ 0 h 733084"/>
                            <a:gd name="connsiteX3" fmla="*/ 2875522 w 3220382"/>
                            <a:gd name="connsiteY3" fmla="*/ 733084 h 733084"/>
                            <a:gd name="connsiteX0" fmla="*/ 3363390 w 3363390"/>
                            <a:gd name="connsiteY0" fmla="*/ 806756 h 806756"/>
                            <a:gd name="connsiteX1" fmla="*/ 0 w 3363390"/>
                            <a:gd name="connsiteY1" fmla="*/ 320803 h 806756"/>
                            <a:gd name="connsiteX2" fmla="*/ 3220382 w 3363390"/>
                            <a:gd name="connsiteY2" fmla="*/ 0 h 806756"/>
                            <a:gd name="connsiteX3" fmla="*/ 3363390 w 3363390"/>
                            <a:gd name="connsiteY3" fmla="*/ 806756 h 806756"/>
                            <a:gd name="connsiteX0" fmla="*/ 3485354 w 3485354"/>
                            <a:gd name="connsiteY0" fmla="*/ 806756 h 806756"/>
                            <a:gd name="connsiteX1" fmla="*/ 0 w 3485354"/>
                            <a:gd name="connsiteY1" fmla="*/ 320802 h 806756"/>
                            <a:gd name="connsiteX2" fmla="*/ 3342346 w 3485354"/>
                            <a:gd name="connsiteY2" fmla="*/ 0 h 806756"/>
                            <a:gd name="connsiteX3" fmla="*/ 3485354 w 3485354"/>
                            <a:gd name="connsiteY3" fmla="*/ 806756 h 806756"/>
                            <a:gd name="connsiteX0" fmla="*/ 3387780 w 3387780"/>
                            <a:gd name="connsiteY0" fmla="*/ 789074 h 789074"/>
                            <a:gd name="connsiteX1" fmla="*/ 0 w 3387780"/>
                            <a:gd name="connsiteY1" fmla="*/ 320802 h 789074"/>
                            <a:gd name="connsiteX2" fmla="*/ 3342346 w 3387780"/>
                            <a:gd name="connsiteY2" fmla="*/ 0 h 789074"/>
                            <a:gd name="connsiteX3" fmla="*/ 3387780 w 3387780"/>
                            <a:gd name="connsiteY3" fmla="*/ 789074 h 78907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3387780" h="789074">
                              <a:moveTo>
                                <a:pt x="3387780" y="789074"/>
                              </a:moveTo>
                              <a:lnTo>
                                <a:pt x="0" y="320802"/>
                              </a:lnTo>
                              <a:lnTo>
                                <a:pt x="3342346" y="0"/>
                              </a:lnTo>
                              <a:lnTo>
                                <a:pt x="3387780" y="789074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61000">
                              <a:srgbClr val="1F2543"/>
                            </a:gs>
                            <a:gs pos="37000">
                              <a:srgbClr val="474F7A"/>
                            </a:gs>
                          </a:gsLst>
                          <a:lin ang="5400000" scaled="1"/>
                          <a:tileRect/>
                        </a:gra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3137114" name="Rectangle 1331658575"/>
                      <wps:cNvSpPr/>
                      <wps:spPr>
                        <a:xfrm>
                          <a:off x="0" y="101600"/>
                          <a:ext cx="3114676" cy="218440"/>
                        </a:xfrm>
                        <a:prstGeom prst="rect">
                          <a:avLst/>
                        </a:prstGeom>
                        <a:solidFill>
                          <a:srgbClr val="474F7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E2BC6FD" id="Group 14" o:spid="_x0000_s1026" style="position:absolute;margin-left:-54.5pt;margin-top:-14.15pt;width:631.55pt;height:149.95pt;z-index:-251639808" coordsize="80206,19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q7avQwAANBaAAAOAAAAZHJzL2Uyb0RvYy54bWzsXNuO2zgSfV9g/0Hw4wKbFkVdG+kMgmQT&#10;DBDMBJMMkjyqZfkCyJJXUqeT+fqtKpJ2ybYourszwOw4DzHdZvGI5/BSRZF8/tO3TeV9Ldtu3dQ3&#10;M/HMn3llXTTzdb28mf3+8c2/05nX9Xk9z6umLm9m38tu9tOLf/7j+f32ugyaVVPNy9aDQuru+n57&#10;M1v1/fb66qorVuUm754127KGHxdNu8l7+Nour+Ztfg+lb6qrwPfjq/umnW/bpii7Dv76Wv04e0Hl&#10;LxZl0f+6WHRl71U3M3i2nv5v6f9b/P/qxfP8etnm29W60I+RP+ApNvm6BtBdUa/zPvfu2vVRUZt1&#10;0TZds+ifFc3mqlks1kVJdYDaCP+gNm/b5m5LdVle3y+3O5qA2gOeHlxs8cvXt+32w/Z9C0zcb5fA&#10;BX3DunxbtBv8hKf0vhFl33eUld96r4A/pn7gx2k08wr4TWR+6IeZIrVYAfNHdsXqPxOWVwb4avA4&#10;91toIN2eg+5xHHxY5duSqO2ugYP3rbee38xCGYtMCBnOvDrfQHP9uWu6oqzKzvvYrvN6WZWexOrh&#10;04DZjrfuugMKDWle20BDE37q4z9qF5rDIA6TLIKGiGz5IoZfqQUaOsMsjYFRTSeQGyo6d6Tk18Vd&#10;178tG1Im//qu61UTnkOKGuBcP3rR1HW37svPUNpiU0Gr/teV53v3XpACRhIp4OVh9i88uxCpEL7v&#10;rTydGjH6LBiGCEPpy3QaiRs5YAQMQ9dhGoMbOddGMiQHxnh2ZwxOM2JI+JdAy9BqHoh4oErmx0FE&#10;qlBqxGioSpr5iZDTSMeqWDE4wboO0xjciDNmReI0OzDGswsYmZwY+7NVydIopa4yIf9FFDaASRln&#10;oaRxGCbciQHMUXhOsPADEQWCmrEViRupAczagHmr13WYxuBGj+gq1no8UVeJssxPR8aisQEMfDgx&#10;OuoNBzCmihXpSBU7BidYSiqZVLFicCOhysfh2I7EaVYDmBWDZ2cD2B4DnIKlmfbzlfEEim+1dgUg&#10;5YHPgj4begbbpkN3jPsF4IWYryAQTD1QJFhh7gljIJkbi7OMgT1uHJxlDLRwYxoGzGOrT139Fpx/&#10;dPsrcvv7mQdufzvzwO2/VY10m/fIGnEDSe/+ZqYbwMxbgX+mmcbfN83X8mNDOfu9T6tV0Y+/z1PV&#10;PK8eTuixDckmh/ncUqk7dKigQVeimHzmU+WH2QpzqslNP4XJUVRNVypjrCdJu6sw8sTcyK6p1vM3&#10;66rCCnbt8vZV1Xpfc+AuTMI3yUtd9CBbRa2kbtDMPCOAoGOsXGFK9d+rEgut6t/KBbjY0P4CaowU&#10;4JU7nLwoyroX6qdVPi8VfET+syp+Z0FVoQKx5AXg78rWBWDweFy2KkbnR9OS4sOdseolOxj1BObB&#10;lPHOgpCbut8Zb9Z1056qWQW10sgqvyFJUYMs3Tbz7xCAUNAAknbb4s267fp3ede/z1tw3OGPEGJD&#10;SLFq2j9m3j2Eqzez7r93eVvOvOrnGmKhDLxuyNbTlzBKMIZo+S+3/Jf6bvOqAXmhFwMaJTF/X5nk&#10;om02nyCyfomo8FNeF4ANo0UPPUh9edXDd/gJYvOifPmS0hDTQht7V3/YFlg4srSFmnz89ilvtx4m&#10;b2Y9xDq/NCb+yq9NDANtcp8XLevm5V3fLNYY4FC7UjzpLxALqjDshweFIhah70vpxz8qKpRCJKkt&#10;KoyiRGYmyI4gvIpMozIxOu/OhlE2PRx5SZeo0ITE3KmiaBe76wm/8jOfjy9R4X7SOcUV948uUeG5&#10;sfolKnRY3MCpx/Rh5U1bYxyenXnT9mbMQ4lLVOjSjDnNDjEOz85U2cc4pwaXMVWs0RQ3oljdjjEc&#10;wP5KUeEpxjjNpErsp7AKPDLTHcTqSSb9ZDq65QSLIIH3ABnG0XYkbnSuKqrkaQwu5cNjdXs9uG8A&#10;zpwbY49RJQjAyY9JlTAKhX7ncuzmcYJFEGRJhAvzZ6tixeAE65KnMbiRgMpAHaZrw2l2aMc8O1Te&#10;jbFHqSL8LKO5K5ACFnZHOthwXevhqlgxOMEPVIXKJ1WsSJzms1U5wRhEgpd1rSde19LDl1rXUmpi&#10;lLNfsxqsKAWkil632Ocxa0sqrx5OXNa1DDqta+3aEuhsSjSf409hcpyzrgVrET2uT+mVh/v579vX&#10;63xJ6xKLJSw+IQUHCz63S7McuctxO5rVROE6By5haEgs+bJEtrgskf09lsiETJJQ+IllhSzE4cRp&#10;30Tix1mWUC/V2yZieOPn6wWygx0TIo5ELHdrYwG8WKOtDdAXn2xtDGZyiBZGJvOBtxymMghSmDJV&#10;YsRkMP+D44NbLO49Owp35NBTtgPwyV+VOwnATRyrcTjx22vAczsCHPpidgCeO0vR5wGeVMJFiCCL&#10;wGeb5OlQCDsAZ/UBQjhWg1M73ZR4bkcATi0CwDamJKOJ8kS4OegRsGySxBFFKirlIoXwofxoEudQ&#10;Co01hsC1UBWYROAmO6omYDi901zx3M5cHcqRwBAIY+DphetDOWQgKUTxA0yNGA2GKJFIcNqALDvO&#10;CTlsCJxbVfAkAjfhcthgOMEoh70OPDfI4cbVoRxCxIkMacKb7h7wailU3YNSLnrEQSiDBOoyAXQs&#10;iBWCs6tLnsbgRkwSKxAnGSWZqAbPDlOlG1+P0iSK/YiWI3xKuWgSpQls4J2uzLEmVghO74M0Eb7M&#10;JGxmgt0p9spwlh3qwbPrkocYlyi+L788bRRv+glF8VpNSxS/1xu0GIviVbt1COJ34BjEq0aF/QKK&#10;NqG5+RwE8YOHMDnOCeIHu04Gm1PEmwDeheuHGGS7RN6XyPvvsTkllGmS+PA2xxJ5UxdxirxPnFiI&#10;4RgDAKidZn5AafIzzZGFNJNJCr/jAZA0FlFCq95PGX5fDixMHb/gkzHO3ROM8ezO218OHaqJHes8&#10;O3uze8b79suBhQftgvixx0guW1POFAWWMqI4oU4p4eyXoMF4MiqMIogKJDrUKuUSgeCBhcCOcRR8&#10;2EvnwYcueRqDG7HBxY40GJFcGRsYuTLGxyXYdBkEJA3McWHsJI1MwoiUUQkXYRwQuDCwF1QEGH3a&#10;ETjPgXp+FMdeE26Eq8h2CE6wK1fcxpGr05LICA7hOC0xgg8k/QBqoxLOktgRuCQBLNKrZX2CGkPg&#10;7MLSGj4/9RdrTbgRLexbITi9e0nsNeE2jlxxSdJIBBL38ugqjdR+sMyIJ0AD3DSkEiMmg0VGNURa&#10;qRqRBKHGEDi7j5DEBsHpdeWK2zhyxSWBSQXaIy6QQwScRfHYRpMn0cSOMNAkFmmMa5l21QeaqNKn&#10;a8KNVDdx1cSZrMeKIuCtFkwN54mCSylUH0qMNWPOMnWUh4hiReD86kY1XRNuNF0Jzq9wJYsbwRtm&#10;F7IGPcUVhxuF8B4wRj9PJX6sKAg1hsD5fYQoNgjO7wNFcSKL8yv8GJYJwun2xY0cxf//6ymuZHEl&#10;Hcni/MJFD7DOQw6LfXDhRqFIYE2Iegomxtrx04hiQ3iinmKD4Pw6k8WNHMni/DrjcKMwkLGahinx&#10;Q0WxIjyNKFYIzq8zWdzIkSzOLyyCRtq1V6kRhgfeVwz7o0L0iFVixOTYI7Yj8I4VGO/LjjAiih2H&#10;G+FEb4fg/DqTxY0cyTotCuzAgutnnCJH2Nfgwzy08lTCVZQJBC6KhICclgvsCJxfXTrMjhM43AhF&#10;sUNwfveiTEBwI0eyuCiwGU+ix4bX21BqhOFBT0n9OKENQyoxYnLUUyYQTopiR+D8MlHsNeFGKIod&#10;gvPrTBY3ciRrIEqYRjJC70uq1AjDTyKKHeFIFFzFsTPG+ZUSRm/YPDNZE250piiuZD1WFHyPl6qe&#10;QikXURJ8RULDFyVGTE70FCvCSVEU1BgC55eJouo0YvSFG9HwZa0E51e6ksWNTpB12aLy5FtUtDR0&#10;gYpuM6d2qOyywUvjfdOybFOBAQyy0mxqzmeYzSTmU2070c3PYUPL6DOYAs/ZpQJXSNINKt6iWsPl&#10;HDVcdgkXajT9p3W/orsuzH0Yy05fObPsPLiR52YGL9j1HYHjm1uWHZJoLCTEafqyktG7WtACm7dB&#10;q9b6LqAI7rJAc68r8qqc42PR6/x+XZW/wY05akuPqc7+GMtgf83RmRlzEIblAnTchnO5EebwhNHl&#10;Rpi/+o0wcMgEDrzAapnZdIMdR90OKuCnOEojdb+mfdMNdq7B3aqnbgSFu2HCOIGrZ3B/TSBSvOZH&#10;9VFzvAVvzcELQfUpN7z2is7OmGtgoCOaLIjIuih8GR1ABtku++n+9P10v8KNT4uqgTvJ4OoxSsGc&#10;Ctc/nfr75XIoc4kWvxyK7g+Ga5PVRKiueMZ7mfl3yr+/iPrF/wAAAP//AwBQSwMEFAAGAAgAAAAh&#10;AHQUdjTkAAAADQEAAA8AAABkcnMvZG93bnJldi54bWxMj0FPwkAQhe8m/ofNmHiD7RZBrN0SQtQT&#10;IRFMjLehHdqG7mzTXdry711OenuT9/Lme+lqNI3oqXO1ZQ1qGoEgzm1Rc6nh6/A+WYJwHrnAxjJp&#10;uJKDVXZ/l2JS2IE/qd/7UoQSdglqqLxvEyldXpFBN7UtcfBOtjPow9mVsuhwCOWmkXEULaTBmsOH&#10;ClvaVJSf9xej4WPAYT1Tb/32fNpcfw7z3fdWkdaPD+P6FYSn0f+F4YYf0CELTEd74cKJRsNERS9h&#10;jA8qXs5A3CJq/qRAHDXEz2oBMkvl/xXZLwAAAP//AwBQSwECLQAUAAYACAAAACEAtoM4kv4AAADh&#10;AQAAEwAAAAAAAAAAAAAAAAAAAAAAW0NvbnRlbnRfVHlwZXNdLnhtbFBLAQItABQABgAIAAAAIQA4&#10;/SH/1gAAAJQBAAALAAAAAAAAAAAAAAAAAC8BAABfcmVscy8ucmVsc1BLAQItABQABgAIAAAAIQB7&#10;rq7avQwAANBaAAAOAAAAAAAAAAAAAAAAAC4CAABkcnMvZTJvRG9jLnhtbFBLAQItABQABgAIAAAA&#10;IQB0FHY05AAAAA0BAAAPAAAAAAAAAAAAAAAAABcPAABkcnMvZG93bnJldi54bWxQSwUGAAAAAAQA&#10;BADzAAAAKBAAAAAA&#10;">
              <v:shape id="Isosceles Triangle 3" o:spid="_x0000_s1027" style="position:absolute;left:26479;top:1016;width:49860;height:18024;rotation:180;visibility:visible;mso-wrap-style:square;v-text-anchor:middle" coordsize="3359908,1200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MB6yQAAAOIAAAAPAAAAZHJzL2Rvd25yZXYueG1sRI9BSwMx&#10;FITvQv9DeAUvYrNrl2K3TYsIglh7cC09PzbPZHHzsiSxXf+9KRQ8DjPzDbPejq4XJwqx86ygnBUg&#10;iFuvOzYKDp8v948gYkLW2HsmBb8UYbuZ3Kyx1v7MH3RqkhEZwrFGBTaloZYytpYcxpkfiLP35YPD&#10;lGUwUgc8Z7jr5UNRLKTDjvOCxYGeLbXfzY9TwMagPbbHnbzb72yqDs17eOuUup2OTysQicb0H762&#10;X7WCar4ol2U5r+ByKd8BufkDAAD//wMAUEsBAi0AFAAGAAgAAAAhANvh9svuAAAAhQEAABMAAAAA&#10;AAAAAAAAAAAAAAAAAFtDb250ZW50X1R5cGVzXS54bWxQSwECLQAUAAYACAAAACEAWvQsW78AAAAV&#10;AQAACwAAAAAAAAAAAAAAAAAfAQAAX3JlbHMvLnJlbHNQSwECLQAUAAYACAAAACEAEDDAeskAAADi&#10;AAAADwAAAAAAAAAAAAAAAAAHAgAAZHJzL2Rvd25yZXYueG1sUEsFBgAAAAADAAMAtwAAAP0CAAAA&#10;AA==&#10;" path="m,1190625l1021521,,3359908,1200150,,1190625xe" fillcolor="#474f7a" stroked="f" strokeweight="1pt">
                <v:stroke joinstyle="miter"/>
                <v:path arrowok="t" o:connecttype="custom" o:connectlocs="0,1788144;1515912,0;4986020,1802449;0,1788144" o:connectangles="0,0,0,0"/>
              </v:shape>
              <v:shape id="Isosceles Triangle 3" o:spid="_x0000_s1028" style="position:absolute;left:31178;top:1016;width:45574;height:15430;rotation:180;visibility:visible;mso-wrap-style:square;v-text-anchor:middle" coordsize="3608886,1231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tB+yAAAAOMAAAAPAAAAZHJzL2Rvd25yZXYueG1sRE/NasJA&#10;EL4X+g7LCL3VXWsJEl3FtrT04MHEePA2ZMckmJ0N2VXj27uFgsf5/mexGmwrLtT7xrGGyViBIC6d&#10;abjSUOy+X2cgfEA22DomDTfysFo+Py0wNe7KGV3yUIkYwj5FDXUIXSqlL2uy6MeuI47c0fUWQzz7&#10;SpoerzHctvJNqURabDg21NjRZ03lKT9bDXv3tbnR4fBx3sptVuQ/VVa4tdYvo2E9BxFoCA/xv/vX&#10;xPnJ5F2p6VQl8PdTBEAu7wAAAP//AwBQSwECLQAUAAYACAAAACEA2+H2y+4AAACFAQAAEwAAAAAA&#10;AAAAAAAAAAAAAAAAW0NvbnRlbnRfVHlwZXNdLnhtbFBLAQItABQABgAIAAAAIQBa9CxbvwAAABUB&#10;AAALAAAAAAAAAAAAAAAAAB8BAABfcmVscy8ucmVsc1BLAQItABQABgAIAAAAIQDfTtB+yAAAAOMA&#10;AAAPAAAAAAAAAAAAAAAAAAcCAABkcnMvZG93bnJldi54bWxQSwUGAAAAAAMAAwC3AAAA/AIAAAAA&#10;" path="m,1210995l1229758,,3608886,1231838,,1210995xe" fillcolor="#cedbe6 [3214]" stroked="f" strokeweight="1pt">
                <v:fill r:id="rId1" o:title="" color2="white [3212]" type="pattern"/>
                <v:stroke joinstyle="miter"/>
                <v:path arrowok="t" o:connecttype="custom" o:connectlocs="0,1516942;1552970,0;4557395,1543051;0,1516942" o:connectangles="0,0,0,0"/>
              </v:shape>
              <v:shape id="Isosceles Triangle 4" o:spid="_x0000_s1029" style="position:absolute;left:63690;width:16516;height:15233;rotation:1864496fd;visibility:visible;mso-wrap-style:square;v-text-anchor:middle" coordsize="1167344,10560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jdjxgAAAOIAAAAPAAAAZHJzL2Rvd25yZXYueG1sRE9dS8Mw&#10;FH0X/A/hDvYiLsmUddRlQ0RBBJHU4fOlubZlzU1psq3+eyMIezyc781u8r040Ri7wAb0QoEgroPr&#10;uDGw/3y5XYOICdlhH5gM/FCE3fb6aoOlC2e2dKpSI3IIxxINtCkNpZSxbsljXISBOHPfYfSYMhwb&#10;6UY853Dfy6VSK+mx49zQ4kBPLdWH6ugNVG/79Yd9Dt3x691aZbW+WaXemPlsenwAkWhKF/G/+9Xl&#10;+fquKO61KuDvUsYgt78AAAD//wMAUEsBAi0AFAAGAAgAAAAhANvh9svuAAAAhQEAABMAAAAAAAAA&#10;AAAAAAAAAAAAAFtDb250ZW50X1R5cGVzXS54bWxQSwECLQAUAAYACAAAACEAWvQsW78AAAAVAQAA&#10;CwAAAAAAAAAAAAAAAAAfAQAAX3JlbHMvLnJlbHNQSwECLQAUAAYACAAAACEAJ/I3Y8YAAADiAAAA&#10;DwAAAAAAAAAAAAAAAAAHAgAAZHJzL2Rvd25yZXYueG1sUEsFBgAAAAADAAMAtwAAAPoCAAAAAA==&#10;" path="m,1056059l587010,r580334,1039321l,1056059xe" fillcolor="#1f2543" stroked="f" strokeweight="1pt">
                <v:stroke joinstyle="miter"/>
                <v:path arrowok="t" o:connecttype="custom" o:connectlocs="0,1523365;830540,0;1651635,1499220;0,1523365" o:connectangles="0,0,0,0"/>
              </v:shape>
              <v:shape id="Isosceles Triangle 3" o:spid="_x0000_s1030" style="position:absolute;left:61087;top:10287;width:8937;height:8615;rotation:180;visibility:visible;mso-wrap-style:square;v-text-anchor:middle" coordsize="3387780,7890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/vlxwAAAOIAAAAPAAAAZHJzL2Rvd25yZXYueG1sRE/Pa8Iw&#10;FL4P/B/CE3abiVbWUo0yBg53cuv04O3ZPNti81KaqN1/vxwGHj++38v1YFtxo943jjVMJwoEcelM&#10;w5WG/c/mJQPhA7LB1jFp+CUP69XoaYm5cXf+plsRKhFD2OeooQ6hy6X0ZU0W/cR1xJE7u95iiLCv&#10;pOnxHsNtK2dKvUqLDceGGjt6r6m8FFerYfd1SJQpTPLZ2fmuKU62TY8fWj+Ph7cFiEBDeIj/3Vuj&#10;YZ5kaapUFjfHS/EOyNUfAAAA//8DAFBLAQItABQABgAIAAAAIQDb4fbL7gAAAIUBAAATAAAAAAAA&#10;AAAAAAAAAAAAAABbQ29udGVudF9UeXBlc10ueG1sUEsBAi0AFAAGAAgAAAAhAFr0LFu/AAAAFQEA&#10;AAsAAAAAAAAAAAAAAAAAHwEAAF9yZWxzLy5yZWxzUEsBAi0AFAAGAAgAAAAhAJKL++XHAAAA4gAA&#10;AA8AAAAAAAAAAAAAAAAABwIAAGRycy9kb3ducmV2LnhtbFBLBQYAAAAAAwADALcAAAD7AgAAAAA=&#10;" path="m3387780,789074l,320802,3342346,r45434,789074xe" fillcolor="#474f7a" strokecolor="white [3212]" strokeweight="1pt">
                <v:fill color2="#1f2543" rotate="t" colors="0 #474f7a;24248f #474f7a" focus="100%" type="gradient"/>
                <v:stroke joinstyle="miter"/>
                <v:path arrowok="t" o:connecttype="custom" o:connectlocs="893780,861578;0,350279;881793,0;893780,861578" o:connectangles="0,0,0,0"/>
              </v:shape>
              <v:rect id="Rectangle 1331658575" o:spid="_x0000_s1031" style="position:absolute;top:1016;width:31146;height:21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3s6vzAAAAOIAAAAPAAAAZHJzL2Rvd25yZXYueG1sRI9Ba8JA&#10;FITvBf/D8oTe6iZGtKSuIopQLT00euntmX0modm3Mbsm6b/vFgo9DjPzDbNcD6YWHbWusqwgnkQg&#10;iHOrKy4UnE/7p2cQziNrrC2Tgm9ysF6NHpaYatvzB3WZL0SAsEtRQel9k0rp8pIMuoltiIN3ta1B&#10;H2RbSN1iH+CmltMomkuDFYeFEhvalpR/ZXej4JYdd9328345Xq5u17/N+/PhfaPU43jYvIDwNPj/&#10;8F/7VSuYJkmcLOJ4Br+Xwh2Qqx8AAAD//wMAUEsBAi0AFAAGAAgAAAAhANvh9svuAAAAhQEAABMA&#10;AAAAAAAAAAAAAAAAAAAAAFtDb250ZW50X1R5cGVzXS54bWxQSwECLQAUAAYACAAAACEAWvQsW78A&#10;AAAVAQAACwAAAAAAAAAAAAAAAAAfAQAAX3JlbHMvLnJlbHNQSwECLQAUAAYACAAAACEAJt7Or8wA&#10;AADiAAAADwAAAAAAAAAAAAAAAAAHAgAAZHJzL2Rvd25yZXYueG1sUEsFBgAAAAADAAMAtwAAAAAD&#10;AAAAAA==&#10;" fillcolor="#474f7a" stroked="f" strokeweight="1pt"/>
            </v:group>
          </w:pict>
        </mc:Fallback>
      </mc:AlternateContent>
    </w:r>
  </w:p>
  <w:p w14:paraId="5990681F" w14:textId="2D503A00" w:rsidR="0021026D" w:rsidRDefault="00930E3A" w:rsidP="00930E3A">
    <w:pPr>
      <w:tabs>
        <w:tab w:val="left" w:pos="9180"/>
      </w:tabs>
      <w:ind w:right="-180"/>
    </w:pPr>
    <w:r>
      <w:rPr>
        <w:noProof/>
        <w:lang w:eastAsia="en-US"/>
      </w:rPr>
      <w:drawing>
        <wp:anchor distT="0" distB="0" distL="114300" distR="114300" simplePos="0" relativeHeight="251677696" behindDoc="1" locked="0" layoutInCell="1" allowOverlap="1" wp14:anchorId="11E1CB22" wp14:editId="080B95B0">
          <wp:simplePos x="0" y="0"/>
          <wp:positionH relativeFrom="column">
            <wp:posOffset>-161925</wp:posOffset>
          </wp:positionH>
          <wp:positionV relativeFrom="paragraph">
            <wp:posOffset>142240</wp:posOffset>
          </wp:positionV>
          <wp:extent cx="2324100" cy="1161931"/>
          <wp:effectExtent l="0" t="0" r="0" b="635"/>
          <wp:wrapNone/>
          <wp:docPr id="135954150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6215330" name="Picture 1216215330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31344" cy="116555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260CE"/>
    <w:multiLevelType w:val="multilevel"/>
    <w:tmpl w:val="338CFDCA"/>
    <w:lvl w:ilvl="0">
      <w:start w:val="1"/>
      <w:numFmt w:val="bullet"/>
      <w:lvlText w:val=""/>
      <w:lvlJc w:val="left"/>
      <w:pPr>
        <w:tabs>
          <w:tab w:val="num" w:pos="1156"/>
        </w:tabs>
        <w:ind w:left="115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76"/>
        </w:tabs>
        <w:ind w:left="187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96"/>
        </w:tabs>
        <w:ind w:left="259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16"/>
        </w:tabs>
        <w:ind w:left="331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56"/>
        </w:tabs>
        <w:ind w:left="475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76"/>
        </w:tabs>
        <w:ind w:left="547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16"/>
        </w:tabs>
        <w:ind w:left="6916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CE075E"/>
    <w:multiLevelType w:val="hybridMultilevel"/>
    <w:tmpl w:val="3438D972"/>
    <w:lvl w:ilvl="0" w:tplc="6D6C2D76">
      <w:start w:val="1"/>
      <w:numFmt w:val="decimal"/>
      <w:lvlText w:val="%1)"/>
      <w:lvlJc w:val="left"/>
      <w:pPr>
        <w:ind w:left="720" w:hanging="360"/>
      </w:pPr>
      <w:rPr>
        <w:rFonts w:hint="default"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BC3681"/>
    <w:multiLevelType w:val="hybridMultilevel"/>
    <w:tmpl w:val="6CB85BE2"/>
    <w:lvl w:ilvl="0" w:tplc="40090001">
      <w:start w:val="1"/>
      <w:numFmt w:val="bullet"/>
      <w:lvlText w:val=""/>
      <w:lvlJc w:val="left"/>
      <w:pPr>
        <w:ind w:left="115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6" w:hanging="360"/>
      </w:pPr>
      <w:rPr>
        <w:rFonts w:ascii="Wingdings" w:hAnsi="Wingdings" w:hint="default"/>
      </w:rPr>
    </w:lvl>
  </w:abstractNum>
  <w:abstractNum w:abstractNumId="3" w15:restartNumberingAfterBreak="0">
    <w:nsid w:val="7AB2607A"/>
    <w:multiLevelType w:val="hybridMultilevel"/>
    <w:tmpl w:val="FC3651D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01588452">
    <w:abstractNumId w:val="1"/>
  </w:num>
  <w:num w:numId="2" w16cid:durableId="1897356327">
    <w:abstractNumId w:val="0"/>
  </w:num>
  <w:num w:numId="3" w16cid:durableId="377508227">
    <w:abstractNumId w:val="2"/>
  </w:num>
  <w:num w:numId="4" w16cid:durableId="15277952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307"/>
    <w:rsid w:val="00010C36"/>
    <w:rsid w:val="00016941"/>
    <w:rsid w:val="0002791D"/>
    <w:rsid w:val="00036CC9"/>
    <w:rsid w:val="00075581"/>
    <w:rsid w:val="000A471C"/>
    <w:rsid w:val="000B642F"/>
    <w:rsid w:val="000D7830"/>
    <w:rsid w:val="000E1EB5"/>
    <w:rsid w:val="00110D9D"/>
    <w:rsid w:val="00115391"/>
    <w:rsid w:val="00126EF1"/>
    <w:rsid w:val="001508D1"/>
    <w:rsid w:val="00160451"/>
    <w:rsid w:val="0016094B"/>
    <w:rsid w:val="0016517F"/>
    <w:rsid w:val="00177CFC"/>
    <w:rsid w:val="001B3AA5"/>
    <w:rsid w:val="001C7EBA"/>
    <w:rsid w:val="001E5671"/>
    <w:rsid w:val="002040B3"/>
    <w:rsid w:val="0021026D"/>
    <w:rsid w:val="002148BF"/>
    <w:rsid w:val="00265548"/>
    <w:rsid w:val="00273F14"/>
    <w:rsid w:val="002C103C"/>
    <w:rsid w:val="002D1A0B"/>
    <w:rsid w:val="002F53FA"/>
    <w:rsid w:val="003140D4"/>
    <w:rsid w:val="0031570A"/>
    <w:rsid w:val="00362A73"/>
    <w:rsid w:val="00370CBD"/>
    <w:rsid w:val="00376205"/>
    <w:rsid w:val="00385BA6"/>
    <w:rsid w:val="003923D2"/>
    <w:rsid w:val="00396549"/>
    <w:rsid w:val="003A6A4C"/>
    <w:rsid w:val="003B373D"/>
    <w:rsid w:val="00404307"/>
    <w:rsid w:val="00420802"/>
    <w:rsid w:val="0043157F"/>
    <w:rsid w:val="00477E67"/>
    <w:rsid w:val="00481478"/>
    <w:rsid w:val="004B2A8A"/>
    <w:rsid w:val="004B6E64"/>
    <w:rsid w:val="004E51E9"/>
    <w:rsid w:val="004E627B"/>
    <w:rsid w:val="005123C3"/>
    <w:rsid w:val="00517C2F"/>
    <w:rsid w:val="00517DAF"/>
    <w:rsid w:val="00521ADE"/>
    <w:rsid w:val="00522434"/>
    <w:rsid w:val="00567B57"/>
    <w:rsid w:val="005942EB"/>
    <w:rsid w:val="005E3B36"/>
    <w:rsid w:val="00610FED"/>
    <w:rsid w:val="00613AB9"/>
    <w:rsid w:val="0062123A"/>
    <w:rsid w:val="00646E75"/>
    <w:rsid w:val="006476BB"/>
    <w:rsid w:val="00655330"/>
    <w:rsid w:val="00681A8A"/>
    <w:rsid w:val="006A1BCA"/>
    <w:rsid w:val="006B17DC"/>
    <w:rsid w:val="006F1670"/>
    <w:rsid w:val="0072209F"/>
    <w:rsid w:val="00734B9C"/>
    <w:rsid w:val="00761051"/>
    <w:rsid w:val="007752E3"/>
    <w:rsid w:val="00790E94"/>
    <w:rsid w:val="007A0262"/>
    <w:rsid w:val="007B22FA"/>
    <w:rsid w:val="007D052C"/>
    <w:rsid w:val="007E7663"/>
    <w:rsid w:val="008009DA"/>
    <w:rsid w:val="00810E42"/>
    <w:rsid w:val="008235F7"/>
    <w:rsid w:val="008438B4"/>
    <w:rsid w:val="00843C9B"/>
    <w:rsid w:val="008467C5"/>
    <w:rsid w:val="00877759"/>
    <w:rsid w:val="00881260"/>
    <w:rsid w:val="008A516B"/>
    <w:rsid w:val="008B1E3F"/>
    <w:rsid w:val="008B2D88"/>
    <w:rsid w:val="008C2F4B"/>
    <w:rsid w:val="008C4D4A"/>
    <w:rsid w:val="008D5D9C"/>
    <w:rsid w:val="00914211"/>
    <w:rsid w:val="00922646"/>
    <w:rsid w:val="00930E3A"/>
    <w:rsid w:val="009321D0"/>
    <w:rsid w:val="0094778C"/>
    <w:rsid w:val="009711EE"/>
    <w:rsid w:val="009864AB"/>
    <w:rsid w:val="00991F9E"/>
    <w:rsid w:val="009A7E7D"/>
    <w:rsid w:val="009B6BD4"/>
    <w:rsid w:val="009C3189"/>
    <w:rsid w:val="009C7FB4"/>
    <w:rsid w:val="009E49E1"/>
    <w:rsid w:val="00A0015E"/>
    <w:rsid w:val="00A00DA7"/>
    <w:rsid w:val="00A9561D"/>
    <w:rsid w:val="00AA0134"/>
    <w:rsid w:val="00AB373F"/>
    <w:rsid w:val="00AD0D41"/>
    <w:rsid w:val="00AF2620"/>
    <w:rsid w:val="00AF44DF"/>
    <w:rsid w:val="00B47152"/>
    <w:rsid w:val="00B73DAD"/>
    <w:rsid w:val="00B9244B"/>
    <w:rsid w:val="00BE171F"/>
    <w:rsid w:val="00C0071D"/>
    <w:rsid w:val="00C0353A"/>
    <w:rsid w:val="00C2466E"/>
    <w:rsid w:val="00C43F4B"/>
    <w:rsid w:val="00C72DBE"/>
    <w:rsid w:val="00C86413"/>
    <w:rsid w:val="00C92E72"/>
    <w:rsid w:val="00CA2F03"/>
    <w:rsid w:val="00CB029F"/>
    <w:rsid w:val="00CB45D1"/>
    <w:rsid w:val="00CD159F"/>
    <w:rsid w:val="00CD384D"/>
    <w:rsid w:val="00CE1FF8"/>
    <w:rsid w:val="00D04CFD"/>
    <w:rsid w:val="00D112DD"/>
    <w:rsid w:val="00D14447"/>
    <w:rsid w:val="00D33650"/>
    <w:rsid w:val="00D33CA7"/>
    <w:rsid w:val="00D669B4"/>
    <w:rsid w:val="00D77B36"/>
    <w:rsid w:val="00DE5256"/>
    <w:rsid w:val="00DE62F1"/>
    <w:rsid w:val="00E0756B"/>
    <w:rsid w:val="00E22B24"/>
    <w:rsid w:val="00E37409"/>
    <w:rsid w:val="00E3762B"/>
    <w:rsid w:val="00E40E2A"/>
    <w:rsid w:val="00E44C5B"/>
    <w:rsid w:val="00E55D74"/>
    <w:rsid w:val="00E55F11"/>
    <w:rsid w:val="00E7436C"/>
    <w:rsid w:val="00E85E06"/>
    <w:rsid w:val="00E96449"/>
    <w:rsid w:val="00E96CBF"/>
    <w:rsid w:val="00EB2099"/>
    <w:rsid w:val="00EB2409"/>
    <w:rsid w:val="00EE6B6D"/>
    <w:rsid w:val="00F05519"/>
    <w:rsid w:val="00F1084B"/>
    <w:rsid w:val="00F15D54"/>
    <w:rsid w:val="00F405F8"/>
    <w:rsid w:val="00F4548C"/>
    <w:rsid w:val="00F46FBE"/>
    <w:rsid w:val="00F71471"/>
    <w:rsid w:val="00F719E0"/>
    <w:rsid w:val="00FE5EB4"/>
    <w:rsid w:val="00FE6E53"/>
    <w:rsid w:val="00FF03E5"/>
    <w:rsid w:val="00FF2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543F82"/>
  <w14:defaultImageDpi w14:val="32767"/>
  <w15:chartTrackingRefBased/>
  <w15:docId w15:val="{E291793A-9685-4FAF-876B-8F215C997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8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21D0"/>
    <w:pPr>
      <w:spacing w:after="300"/>
      <w:ind w:right="720"/>
    </w:pPr>
  </w:style>
  <w:style w:type="paragraph" w:styleId="Heading1">
    <w:name w:val="heading 1"/>
    <w:basedOn w:val="Normal"/>
    <w:next w:val="Normal"/>
    <w:link w:val="Heading1Char"/>
    <w:uiPriority w:val="8"/>
    <w:semiHidden/>
    <w:qFormat/>
    <w:rsid w:val="00F46FBE"/>
    <w:pPr>
      <w:spacing w:after="360"/>
      <w:contextualSpacing/>
      <w:outlineLvl w:val="0"/>
    </w:pPr>
    <w:rPr>
      <w:rFonts w:asciiTheme="majorHAnsi" w:eastAsiaTheme="majorEastAsia" w:hAnsiTheme="majorHAnsi" w:cstheme="majorBidi"/>
      <w:caps/>
      <w:color w:val="276E8B" w:themeColor="accent1" w:themeShade="BF"/>
      <w:kern w:val="20"/>
      <w:sz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F46FBE"/>
    <w:pPr>
      <w:keepNext/>
      <w:keepLines/>
      <w:spacing w:before="40" w:line="288" w:lineRule="auto"/>
      <w:outlineLvl w:val="1"/>
    </w:pPr>
    <w:rPr>
      <w:rFonts w:asciiTheme="majorHAnsi" w:eastAsiaTheme="majorEastAsia" w:hAnsiTheme="majorHAnsi" w:cstheme="majorBidi"/>
      <w:color w:val="276E8B" w:themeColor="accent1" w:themeShade="BF"/>
      <w:kern w:val="2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48147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A495C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46FBE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8"/>
    <w:semiHidden/>
    <w:rsid w:val="001C7EBA"/>
    <w:rPr>
      <w:rFonts w:asciiTheme="majorHAnsi" w:eastAsiaTheme="majorEastAsia" w:hAnsiTheme="majorHAnsi" w:cstheme="majorBidi"/>
      <w:caps/>
      <w:color w:val="276E8B" w:themeColor="accent1" w:themeShade="BF"/>
      <w:kern w:val="20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7EBA"/>
    <w:rPr>
      <w:rFonts w:asciiTheme="majorHAnsi" w:eastAsiaTheme="majorEastAsia" w:hAnsiTheme="majorHAnsi" w:cstheme="majorBidi"/>
      <w:color w:val="276E8B" w:themeColor="accent1" w:themeShade="BF"/>
      <w:kern w:val="20"/>
      <w:sz w:val="26"/>
      <w:szCs w:val="26"/>
    </w:rPr>
  </w:style>
  <w:style w:type="paragraph" w:styleId="Salutation">
    <w:name w:val="Salutation"/>
    <w:basedOn w:val="Normal"/>
    <w:link w:val="SalutationChar"/>
    <w:uiPriority w:val="4"/>
    <w:unhideWhenUsed/>
    <w:qFormat/>
    <w:rsid w:val="001C7EBA"/>
  </w:style>
  <w:style w:type="character" w:customStyle="1" w:styleId="SalutationChar">
    <w:name w:val="Salutation Char"/>
    <w:basedOn w:val="DefaultParagraphFont"/>
    <w:link w:val="Salutation"/>
    <w:uiPriority w:val="4"/>
    <w:rsid w:val="001C7EBA"/>
  </w:style>
  <w:style w:type="paragraph" w:styleId="Closing">
    <w:name w:val="Closing"/>
    <w:basedOn w:val="Normal"/>
    <w:next w:val="Signature"/>
    <w:link w:val="ClosingChar"/>
    <w:uiPriority w:val="6"/>
    <w:unhideWhenUsed/>
    <w:qFormat/>
    <w:rsid w:val="001C7EBA"/>
    <w:pPr>
      <w:spacing w:before="480" w:after="960"/>
    </w:pPr>
    <w:rPr>
      <w:rFonts w:eastAsiaTheme="minorHAnsi"/>
      <w:kern w:val="20"/>
      <w:szCs w:val="20"/>
    </w:rPr>
  </w:style>
  <w:style w:type="character" w:customStyle="1" w:styleId="ClosingChar">
    <w:name w:val="Closing Char"/>
    <w:basedOn w:val="DefaultParagraphFont"/>
    <w:link w:val="Closing"/>
    <w:uiPriority w:val="6"/>
    <w:rsid w:val="001C7EBA"/>
    <w:rPr>
      <w:rFonts w:eastAsiaTheme="minorHAnsi"/>
      <w:kern w:val="20"/>
      <w:szCs w:val="20"/>
    </w:rPr>
  </w:style>
  <w:style w:type="paragraph" w:styleId="Signature">
    <w:name w:val="Signature"/>
    <w:basedOn w:val="Normal"/>
    <w:link w:val="SignatureChar"/>
    <w:uiPriority w:val="7"/>
    <w:unhideWhenUsed/>
    <w:qFormat/>
    <w:rsid w:val="001C7EBA"/>
    <w:pPr>
      <w:spacing w:before="40" w:after="0"/>
    </w:pPr>
    <w:rPr>
      <w:rFonts w:eastAsiaTheme="minorHAnsi"/>
      <w:b/>
      <w:bCs/>
      <w:color w:val="595959" w:themeColor="text1" w:themeTint="A6"/>
      <w:kern w:val="20"/>
      <w:szCs w:val="20"/>
    </w:rPr>
  </w:style>
  <w:style w:type="character" w:customStyle="1" w:styleId="SignatureChar">
    <w:name w:val="Signature Char"/>
    <w:basedOn w:val="DefaultParagraphFont"/>
    <w:link w:val="Signature"/>
    <w:uiPriority w:val="7"/>
    <w:rsid w:val="001C7EBA"/>
    <w:rPr>
      <w:rFonts w:eastAsiaTheme="minorHAnsi"/>
      <w:b/>
      <w:bCs/>
      <w:color w:val="595959" w:themeColor="text1" w:themeTint="A6"/>
      <w:kern w:val="20"/>
      <w:szCs w:val="20"/>
    </w:rPr>
  </w:style>
  <w:style w:type="paragraph" w:customStyle="1" w:styleId="ContactInfo">
    <w:name w:val="Contact Info"/>
    <w:basedOn w:val="Normal"/>
    <w:uiPriority w:val="10"/>
    <w:qFormat/>
    <w:rsid w:val="00362A73"/>
    <w:pPr>
      <w:spacing w:before="40" w:after="40" w:line="274" w:lineRule="auto"/>
      <w:ind w:right="0"/>
    </w:pPr>
    <w:rPr>
      <w:rFonts w:asciiTheme="majorHAnsi" w:eastAsiaTheme="minorHAnsi" w:hAnsiTheme="majorHAnsi"/>
      <w:kern w:val="20"/>
      <w:szCs w:val="20"/>
    </w:rPr>
  </w:style>
  <w:style w:type="paragraph" w:styleId="Title">
    <w:name w:val="Title"/>
    <w:basedOn w:val="Normal"/>
    <w:next w:val="Normal"/>
    <w:link w:val="TitleChar"/>
    <w:uiPriority w:val="1"/>
    <w:qFormat/>
    <w:rsid w:val="00F405F8"/>
    <w:pPr>
      <w:spacing w:after="120"/>
      <w:contextualSpacing/>
    </w:pPr>
    <w:rPr>
      <w:rFonts w:asciiTheme="majorHAnsi" w:eastAsiaTheme="majorEastAsia" w:hAnsiTheme="majorHAnsi" w:cstheme="majorBidi"/>
      <w:b/>
      <w:bCs/>
      <w:caps/>
      <w:kern w:val="28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"/>
    <w:rsid w:val="001C7EBA"/>
    <w:rPr>
      <w:rFonts w:asciiTheme="majorHAnsi" w:eastAsiaTheme="majorEastAsia" w:hAnsiTheme="majorHAnsi" w:cstheme="majorBidi"/>
      <w:b/>
      <w:bCs/>
      <w:caps/>
      <w:kern w:val="28"/>
      <w:sz w:val="96"/>
      <w:szCs w:val="96"/>
    </w:rPr>
  </w:style>
  <w:style w:type="table" w:styleId="GridTable1Light-Accent2">
    <w:name w:val="Grid Table 1 Light Accent 2"/>
    <w:basedOn w:val="TableNormal"/>
    <w:uiPriority w:val="46"/>
    <w:rsid w:val="00F405F8"/>
    <w:pPr>
      <w:spacing w:before="120" w:after="120"/>
      <w:contextualSpacing/>
    </w:pPr>
    <w:rPr>
      <w:sz w:val="22"/>
      <w:szCs w:val="22"/>
    </w:rPr>
    <w:tblPr>
      <w:tblStyleRowBandSize w:val="1"/>
      <w:tblStyleColBandSize w:val="1"/>
      <w:tblBorders>
        <w:top w:val="single" w:sz="4" w:space="0" w:color="BCE1E5" w:themeColor="accent2" w:themeTint="66"/>
        <w:left w:val="single" w:sz="4" w:space="0" w:color="BCE1E5" w:themeColor="accent2" w:themeTint="66"/>
        <w:bottom w:val="single" w:sz="4" w:space="0" w:color="BCE1E5" w:themeColor="accent2" w:themeTint="66"/>
        <w:right w:val="single" w:sz="4" w:space="0" w:color="BCE1E5" w:themeColor="accent2" w:themeTint="66"/>
        <w:insideH w:val="single" w:sz="4" w:space="0" w:color="BCE1E5" w:themeColor="accent2" w:themeTint="66"/>
        <w:insideV w:val="single" w:sz="4" w:space="0" w:color="BCE1E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9AD3D9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AD3D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semiHidden/>
    <w:rsid w:val="0037620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C7EBA"/>
  </w:style>
  <w:style w:type="paragraph" w:styleId="Footer">
    <w:name w:val="footer"/>
    <w:basedOn w:val="Normal"/>
    <w:link w:val="FooterChar"/>
    <w:uiPriority w:val="99"/>
    <w:semiHidden/>
    <w:rsid w:val="0037620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C7EBA"/>
  </w:style>
  <w:style w:type="paragraph" w:customStyle="1" w:styleId="RecipientName">
    <w:name w:val="Recipient Name"/>
    <w:basedOn w:val="Normal"/>
    <w:next w:val="Normal"/>
    <w:qFormat/>
    <w:rsid w:val="007B22FA"/>
    <w:pPr>
      <w:spacing w:after="0"/>
    </w:pPr>
    <w:rPr>
      <w:b/>
    </w:rPr>
  </w:style>
  <w:style w:type="paragraph" w:customStyle="1" w:styleId="Address">
    <w:name w:val="Address"/>
    <w:basedOn w:val="Normal"/>
    <w:next w:val="Normal"/>
    <w:qFormat/>
    <w:rsid w:val="007B22FA"/>
    <w:pPr>
      <w:spacing w:after="480"/>
    </w:pPr>
  </w:style>
  <w:style w:type="paragraph" w:styleId="Date">
    <w:name w:val="Date"/>
    <w:basedOn w:val="Normal"/>
    <w:next w:val="Normal"/>
    <w:link w:val="DateChar"/>
    <w:uiPriority w:val="99"/>
    <w:rsid w:val="007B22FA"/>
    <w:pPr>
      <w:spacing w:after="600"/>
    </w:pPr>
  </w:style>
  <w:style w:type="character" w:customStyle="1" w:styleId="DateChar">
    <w:name w:val="Date Char"/>
    <w:basedOn w:val="DefaultParagraphFont"/>
    <w:link w:val="Date"/>
    <w:uiPriority w:val="99"/>
    <w:rsid w:val="007B22FA"/>
  </w:style>
  <w:style w:type="character" w:styleId="PlaceholderText">
    <w:name w:val="Placeholder Text"/>
    <w:basedOn w:val="DefaultParagraphFont"/>
    <w:uiPriority w:val="99"/>
    <w:semiHidden/>
    <w:rsid w:val="007B22FA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B73DAD"/>
    <w:rPr>
      <w:color w:val="6B9F25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478"/>
    <w:rPr>
      <w:rFonts w:asciiTheme="majorHAnsi" w:eastAsiaTheme="majorEastAsia" w:hAnsiTheme="majorHAnsi" w:cstheme="majorBidi"/>
      <w:color w:val="1A495C" w:themeColor="accent1" w:themeShade="7F"/>
    </w:rPr>
  </w:style>
  <w:style w:type="paragraph" w:styleId="ListParagraph">
    <w:name w:val="List Paragraph"/>
    <w:basedOn w:val="Normal"/>
    <w:uiPriority w:val="34"/>
    <w:qFormat/>
    <w:rsid w:val="00522434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9E49E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613AB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5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9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3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9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8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5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2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6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4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5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9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9.svg"/><Relationship Id="rId3" Type="http://schemas.openxmlformats.org/officeDocument/2006/relationships/image" Target="media/image4.png"/><Relationship Id="rId7" Type="http://schemas.openxmlformats.org/officeDocument/2006/relationships/image" Target="media/image8.png"/><Relationship Id="rId2" Type="http://schemas.openxmlformats.org/officeDocument/2006/relationships/image" Target="media/image3.svg"/><Relationship Id="rId1" Type="http://schemas.openxmlformats.org/officeDocument/2006/relationships/image" Target="media/image2.png"/><Relationship Id="rId6" Type="http://schemas.openxmlformats.org/officeDocument/2006/relationships/image" Target="media/image7.svg"/><Relationship Id="rId5" Type="http://schemas.openxmlformats.org/officeDocument/2006/relationships/image" Target="media/image6.png"/><Relationship Id="rId4" Type="http://schemas.openxmlformats.org/officeDocument/2006/relationships/image" Target="media/image5.svg"/><Relationship Id="rId9" Type="http://schemas.openxmlformats.org/officeDocument/2006/relationships/image" Target="media/image1.gi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jith%20kumar\AppData\Roaming\Microsoft\Templates\Pinstripes%20fax%20cover.dotx" TargetMode="External"/></Relationships>
</file>

<file path=word/theme/theme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AD7CB27E-772F-4351-8CDD-4CC44854C2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9F825C6-42DE-4D1E-81B3-6DD55F9FED3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A38C9FD-19DF-4F14-BD38-0517BA3D3C57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Pinstripes fax cover.dotx</Template>
  <TotalTime>129</TotalTime>
  <Pages>1</Pages>
  <Words>325</Words>
  <Characters>1857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Ajith Kumar</dc:creator>
  <cp:keywords/>
  <dc:description/>
  <cp:lastModifiedBy>Ajith Kumar</cp:lastModifiedBy>
  <cp:revision>18</cp:revision>
  <cp:lastPrinted>2025-07-05T13:27:00Z</cp:lastPrinted>
  <dcterms:created xsi:type="dcterms:W3CDTF">2025-05-17T08:30:00Z</dcterms:created>
  <dcterms:modified xsi:type="dcterms:W3CDTF">2025-07-05T14:22:00Z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